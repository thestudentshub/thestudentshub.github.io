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CE2DC6" w14:textId="2F706566" w:rsidR="00466537" w:rsidRPr="00815528" w:rsidRDefault="00ED7BEE">
      <w:pPr>
        <w:rPr>
          <w:b/>
          <w:i/>
          <w:u w:val="single"/>
        </w:rPr>
      </w:pPr>
      <w:r w:rsidRPr="00ED7BEE">
        <w:rPr>
          <w:b/>
          <w:noProof/>
          <w:sz w:val="18"/>
          <w:u w:val="single"/>
        </w:rPr>
        <w:drawing>
          <wp:anchor distT="0" distB="0" distL="114300" distR="114300" simplePos="0" relativeHeight="251661312" behindDoc="1" locked="0" layoutInCell="1" allowOverlap="1" wp14:anchorId="5C2E77B2" wp14:editId="7617AFD6">
            <wp:simplePos x="0" y="0"/>
            <wp:positionH relativeFrom="column">
              <wp:posOffset>2512060</wp:posOffset>
            </wp:positionH>
            <wp:positionV relativeFrom="paragraph">
              <wp:posOffset>116840</wp:posOffset>
            </wp:positionV>
            <wp:extent cx="4205605" cy="1210945"/>
            <wp:effectExtent l="0" t="0" r="0" b="0"/>
            <wp:wrapTight wrapText="bothSides">
              <wp:wrapPolygon edited="0">
                <wp:start x="0" y="0"/>
                <wp:lineTo x="0" y="21294"/>
                <wp:lineTo x="21525" y="21294"/>
                <wp:lineTo x="21525" y="0"/>
                <wp:lineTo x="0" y="0"/>
              </wp:wrapPolygon>
            </wp:wrapTight>
            <wp:docPr id="3" name="Picture 3" descr="A picture containing racquet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341D">
        <w:rPr>
          <w:b/>
          <w:i/>
          <w:u w:val="single"/>
        </w:rPr>
        <w:t>Physics</w:t>
      </w:r>
      <w:r w:rsidR="00815528" w:rsidRPr="00815528">
        <w:rPr>
          <w:b/>
          <w:i/>
          <w:u w:val="single"/>
        </w:rPr>
        <w:t xml:space="preserve"> notes</w:t>
      </w:r>
      <w:r w:rsidR="000F538C" w:rsidRPr="00815528">
        <w:rPr>
          <w:b/>
          <w:i/>
          <w:u w:val="single"/>
        </w:rPr>
        <w:t>:</w:t>
      </w:r>
    </w:p>
    <w:p w14:paraId="1DBECD3D" w14:textId="6937EB5A" w:rsidR="007F580D" w:rsidRPr="00614493" w:rsidRDefault="0012341D" w:rsidP="00AA6F1F">
      <w:pPr>
        <w:rPr>
          <w:sz w:val="14"/>
        </w:rPr>
      </w:pPr>
      <w:r>
        <w:rPr>
          <w:b/>
          <w:i/>
          <w:sz w:val="20"/>
          <w:u w:val="single"/>
        </w:rPr>
        <w:t>Waves</w:t>
      </w:r>
      <w:r w:rsidR="002426DF">
        <w:rPr>
          <w:b/>
          <w:i/>
          <w:sz w:val="20"/>
          <w:u w:val="single"/>
        </w:rPr>
        <w:t>:</w:t>
      </w:r>
    </w:p>
    <w:p w14:paraId="3BD45B80" w14:textId="5290EF33" w:rsidR="006C0B62" w:rsidRDefault="00ED7BEE" w:rsidP="00761F89">
      <w:pPr>
        <w:rPr>
          <w:b/>
          <w:sz w:val="18"/>
          <w:u w:val="single"/>
        </w:rPr>
      </w:pPr>
      <w:r>
        <w:rPr>
          <w:b/>
          <w:sz w:val="18"/>
          <w:u w:val="single"/>
        </w:rPr>
        <w:t>Basics:</w:t>
      </w:r>
    </w:p>
    <w:p w14:paraId="1AD10241" w14:textId="52AE09C4" w:rsidR="00ED7BEE" w:rsidRPr="00ED7BEE" w:rsidRDefault="00ED7BEE" w:rsidP="00ED7BEE">
      <w:pPr>
        <w:pStyle w:val="NoSpacing"/>
        <w:rPr>
          <w:sz w:val="14"/>
        </w:rPr>
      </w:pPr>
      <w:r w:rsidRPr="00ED7BEE">
        <w:rPr>
          <w:sz w:val="14"/>
        </w:rPr>
        <w:t>Waves transfer energy without transferring matter</w:t>
      </w:r>
    </w:p>
    <w:p w14:paraId="6F6DCBFA" w14:textId="75620872" w:rsidR="00ED7BEE" w:rsidRDefault="00ED7BEE" w:rsidP="00ED7BEE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The w</w:t>
      </w:r>
      <w:r w:rsidRPr="00ED7BEE">
        <w:rPr>
          <w:sz w:val="14"/>
        </w:rPr>
        <w:t>avelength</w:t>
      </w:r>
      <w:r>
        <w:rPr>
          <w:sz w:val="14"/>
        </w:rPr>
        <w:t xml:space="preserve"> is </w:t>
      </w:r>
      <w:r w:rsidRPr="00ED7BEE">
        <w:rPr>
          <w:sz w:val="14"/>
        </w:rPr>
        <w:t>the length of one wave</w:t>
      </w:r>
    </w:p>
    <w:p w14:paraId="59BAF652" w14:textId="448814D4" w:rsidR="00ED7BEE" w:rsidRDefault="00ED7BEE" w:rsidP="00ED7BEE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>Total length / number of waves (metres)</w:t>
      </w:r>
    </w:p>
    <w:p w14:paraId="41BBE519" w14:textId="035CC376" w:rsidR="00ED7BEE" w:rsidRDefault="00ED7BEE" w:rsidP="00ED7BEE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Frequency – number of waves a second (Hz)</w:t>
      </w:r>
    </w:p>
    <w:p w14:paraId="65B4DB3A" w14:textId="69171974" w:rsidR="00ED7BEE" w:rsidRDefault="00ED7BEE" w:rsidP="00ED7BEE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Amplitude – height of wave from equilibrium(mid-point), represents energy of the wave</w:t>
      </w:r>
    </w:p>
    <w:p w14:paraId="3638619D" w14:textId="2C7140FC" w:rsidR="00ED7BEE" w:rsidRDefault="00ED7BEE" w:rsidP="00ED7BEE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Low frequency = high wavelength</w:t>
      </w:r>
    </w:p>
    <w:p w14:paraId="5798B4AA" w14:textId="76D675BC" w:rsidR="00E46691" w:rsidRPr="00E46691" w:rsidRDefault="00ED7BEE" w:rsidP="00E46691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High frequency = low frequency</w:t>
      </w:r>
    </w:p>
    <w:p w14:paraId="6FC7F655" w14:textId="77777777" w:rsidR="0038521B" w:rsidRDefault="0038521B" w:rsidP="00ED7BEE">
      <w:pPr>
        <w:rPr>
          <w:b/>
          <w:sz w:val="18"/>
          <w:u w:val="single"/>
        </w:rPr>
      </w:pPr>
    </w:p>
    <w:p w14:paraId="3BD8AE12" w14:textId="05C19D9B" w:rsidR="00ED7BEE" w:rsidRPr="00ED7BEE" w:rsidRDefault="00ED7BEE" w:rsidP="00ED7BEE">
      <w:pPr>
        <w:rPr>
          <w:b/>
          <w:sz w:val="18"/>
          <w:u w:val="single"/>
        </w:rPr>
      </w:pPr>
      <w:r w:rsidRPr="00ED7BEE">
        <w:rPr>
          <w:b/>
          <w:sz w:val="18"/>
          <w:u w:val="single"/>
        </w:rPr>
        <w:t>Transverse and Longitudinal waves</w:t>
      </w:r>
    </w:p>
    <w:p w14:paraId="5CC71C22" w14:textId="5F619DC4" w:rsidR="00761F89" w:rsidRDefault="00761F89" w:rsidP="006C0B62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Wave speed = frequency x wavelength</w:t>
      </w:r>
    </w:p>
    <w:p w14:paraId="5D8F2E00" w14:textId="4B7CDAB7" w:rsidR="006C0B62" w:rsidRDefault="003E5F6D" w:rsidP="006C0B62">
      <w:pPr>
        <w:pStyle w:val="NoSpacing"/>
        <w:numPr>
          <w:ilvl w:val="0"/>
          <w:numId w:val="6"/>
        </w:numPr>
        <w:rPr>
          <w:sz w:val="14"/>
        </w:rPr>
      </w:pPr>
      <w:r w:rsidRPr="00761F89">
        <w:rPr>
          <w:noProof/>
          <w:sz w:val="14"/>
        </w:rPr>
        <w:drawing>
          <wp:anchor distT="0" distB="0" distL="114300" distR="114300" simplePos="0" relativeHeight="251658240" behindDoc="1" locked="0" layoutInCell="1" allowOverlap="1" wp14:anchorId="4F3E85CD" wp14:editId="0DDDB385">
            <wp:simplePos x="0" y="0"/>
            <wp:positionH relativeFrom="column">
              <wp:posOffset>3769360</wp:posOffset>
            </wp:positionH>
            <wp:positionV relativeFrom="paragraph">
              <wp:posOffset>46990</wp:posOffset>
            </wp:positionV>
            <wp:extent cx="2945130" cy="1121410"/>
            <wp:effectExtent l="0" t="0" r="1270" b="0"/>
            <wp:wrapTight wrapText="bothSides">
              <wp:wrapPolygon edited="0">
                <wp:start x="0" y="0"/>
                <wp:lineTo x="0" y="21282"/>
                <wp:lineTo x="21516" y="21282"/>
                <wp:lineTo x="21516" y="0"/>
                <wp:lineTo x="0" y="0"/>
              </wp:wrapPolygon>
            </wp:wrapTight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341D">
        <w:rPr>
          <w:sz w:val="14"/>
        </w:rPr>
        <w:t>Transverse waves:</w:t>
      </w:r>
    </w:p>
    <w:p w14:paraId="58E4942F" w14:textId="660D8E25" w:rsidR="00BE7704" w:rsidRDefault="0012341D" w:rsidP="00BE7704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>Have perpendicular vibrations to the direction of wave travel</w:t>
      </w:r>
    </w:p>
    <w:p w14:paraId="5415B547" w14:textId="5243198B" w:rsidR="0012341D" w:rsidRDefault="0012341D" w:rsidP="0012341D">
      <w:pPr>
        <w:pStyle w:val="NoSpacing"/>
        <w:numPr>
          <w:ilvl w:val="2"/>
          <w:numId w:val="6"/>
        </w:numPr>
        <w:rPr>
          <w:sz w:val="14"/>
        </w:rPr>
      </w:pPr>
      <w:r>
        <w:rPr>
          <w:sz w:val="14"/>
        </w:rPr>
        <w:t>Examples include:</w:t>
      </w:r>
    </w:p>
    <w:p w14:paraId="5FD83557" w14:textId="7722C2C0" w:rsidR="0012341D" w:rsidRDefault="0012341D" w:rsidP="0012341D">
      <w:pPr>
        <w:pStyle w:val="NoSpacing"/>
        <w:numPr>
          <w:ilvl w:val="3"/>
          <w:numId w:val="6"/>
        </w:numPr>
        <w:rPr>
          <w:sz w:val="14"/>
        </w:rPr>
      </w:pPr>
      <w:r>
        <w:rPr>
          <w:sz w:val="14"/>
        </w:rPr>
        <w:t>All electromagnetic waves, ripples/waves in water, a wave on a string</w:t>
      </w:r>
    </w:p>
    <w:p w14:paraId="04832E90" w14:textId="423B8E0E" w:rsidR="0012341D" w:rsidRDefault="0012341D" w:rsidP="0012341D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Longitudinal waves:</w:t>
      </w:r>
    </w:p>
    <w:p w14:paraId="379E09A1" w14:textId="5278B126" w:rsidR="0012341D" w:rsidRDefault="0012341D" w:rsidP="0012341D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>Have parallel vibrations along the direction of wave travel</w:t>
      </w:r>
    </w:p>
    <w:p w14:paraId="44E42B9F" w14:textId="44728F82" w:rsidR="00761F89" w:rsidRPr="00761F89" w:rsidRDefault="00761F89" w:rsidP="0012341D">
      <w:pPr>
        <w:pStyle w:val="NoSpacing"/>
        <w:numPr>
          <w:ilvl w:val="1"/>
          <w:numId w:val="6"/>
        </w:numPr>
        <w:rPr>
          <w:color w:val="FF0000"/>
          <w:sz w:val="14"/>
        </w:rPr>
      </w:pPr>
      <w:r w:rsidRPr="00761F89">
        <w:rPr>
          <w:color w:val="FF0000"/>
          <w:sz w:val="14"/>
        </w:rPr>
        <w:t>Longitudinal waves show areas of compression and rarefaction</w:t>
      </w:r>
    </w:p>
    <w:p w14:paraId="006A4D34" w14:textId="0E34332E" w:rsidR="0012341D" w:rsidRDefault="0012341D" w:rsidP="0012341D">
      <w:pPr>
        <w:pStyle w:val="NoSpacing"/>
        <w:numPr>
          <w:ilvl w:val="2"/>
          <w:numId w:val="6"/>
        </w:numPr>
        <w:rPr>
          <w:sz w:val="14"/>
        </w:rPr>
      </w:pPr>
      <w:r>
        <w:rPr>
          <w:sz w:val="14"/>
        </w:rPr>
        <w:t>Examples include:</w:t>
      </w:r>
    </w:p>
    <w:p w14:paraId="09208096" w14:textId="3DF7F42E" w:rsidR="00761F89" w:rsidRDefault="0012341D" w:rsidP="00761F89">
      <w:pPr>
        <w:pStyle w:val="NoSpacing"/>
        <w:numPr>
          <w:ilvl w:val="3"/>
          <w:numId w:val="6"/>
        </w:numPr>
        <w:rPr>
          <w:sz w:val="14"/>
        </w:rPr>
      </w:pPr>
      <w:r>
        <w:rPr>
          <w:sz w:val="14"/>
        </w:rPr>
        <w:t>Sound waves in air, ultrasound, shock waves, e.g. some s</w:t>
      </w:r>
      <w:r w:rsidR="00761F89">
        <w:rPr>
          <w:sz w:val="14"/>
        </w:rPr>
        <w:t>eismic waves</w:t>
      </w:r>
    </w:p>
    <w:p w14:paraId="5EEE4A72" w14:textId="77777777" w:rsidR="0038521B" w:rsidRDefault="0038521B" w:rsidP="00761F89">
      <w:pPr>
        <w:pStyle w:val="NoSpacing"/>
        <w:rPr>
          <w:b/>
          <w:sz w:val="18"/>
          <w:u w:val="single"/>
        </w:rPr>
      </w:pPr>
    </w:p>
    <w:p w14:paraId="3EF1B2EA" w14:textId="646DAF63" w:rsidR="00761F89" w:rsidRDefault="00761F89" w:rsidP="00761F89">
      <w:pPr>
        <w:pStyle w:val="NoSpacing"/>
        <w:rPr>
          <w:b/>
          <w:sz w:val="18"/>
          <w:u w:val="single"/>
        </w:rPr>
      </w:pPr>
      <w:r>
        <w:rPr>
          <w:b/>
          <w:sz w:val="18"/>
          <w:u w:val="single"/>
        </w:rPr>
        <w:t>Experiments with waves</w:t>
      </w:r>
    </w:p>
    <w:p w14:paraId="596997BB" w14:textId="1C66DC97" w:rsidR="00761F89" w:rsidRDefault="00761F89" w:rsidP="00761F89">
      <w:pPr>
        <w:pStyle w:val="NoSpacing"/>
        <w:rPr>
          <w:sz w:val="14"/>
        </w:rPr>
      </w:pPr>
    </w:p>
    <w:p w14:paraId="51F8C230" w14:textId="300861AD" w:rsidR="00761F89" w:rsidRDefault="00906FE4" w:rsidP="00906FE4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Speed of sound:</w:t>
      </w:r>
    </w:p>
    <w:p w14:paraId="7B588E20" w14:textId="0D5AFD35" w:rsidR="00906FE4" w:rsidRDefault="00906FE4" w:rsidP="00906FE4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 xml:space="preserve">By attaching a signal generator to a </w:t>
      </w:r>
      <w:r w:rsidR="00B04258">
        <w:rPr>
          <w:sz w:val="14"/>
        </w:rPr>
        <w:t>speaker,</w:t>
      </w:r>
      <w:r>
        <w:rPr>
          <w:sz w:val="14"/>
        </w:rPr>
        <w:t xml:space="preserve"> you can generate sounds with a specific frequency</w:t>
      </w:r>
    </w:p>
    <w:p w14:paraId="2CFECEC8" w14:textId="40F38522" w:rsidR="000F477D" w:rsidRPr="000F477D" w:rsidRDefault="00906FE4" w:rsidP="000F477D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>You can use two microphones and an oscilloscope to find the wavelength of the sound waves generated</w:t>
      </w:r>
    </w:p>
    <w:p w14:paraId="5DB9628C" w14:textId="48E219FD" w:rsidR="00906FE4" w:rsidRDefault="00A92512" w:rsidP="00906FE4">
      <w:pPr>
        <w:pStyle w:val="NoSpacing"/>
        <w:numPr>
          <w:ilvl w:val="0"/>
          <w:numId w:val="28"/>
        </w:numPr>
        <w:rPr>
          <w:sz w:val="14"/>
        </w:rPr>
      </w:pPr>
      <w:r w:rsidRPr="000F477D">
        <w:rPr>
          <w:noProof/>
          <w:sz w:val="14"/>
        </w:rPr>
        <w:drawing>
          <wp:anchor distT="0" distB="0" distL="114300" distR="114300" simplePos="0" relativeHeight="251659264" behindDoc="1" locked="0" layoutInCell="1" allowOverlap="1" wp14:anchorId="3A320479" wp14:editId="5580CD26">
            <wp:simplePos x="0" y="0"/>
            <wp:positionH relativeFrom="column">
              <wp:posOffset>5060950</wp:posOffset>
            </wp:positionH>
            <wp:positionV relativeFrom="paragraph">
              <wp:posOffset>66675</wp:posOffset>
            </wp:positionV>
            <wp:extent cx="1286510" cy="1004570"/>
            <wp:effectExtent l="0" t="0" r="0" b="0"/>
            <wp:wrapTight wrapText="bothSides">
              <wp:wrapPolygon edited="0">
                <wp:start x="0" y="0"/>
                <wp:lineTo x="0" y="21300"/>
                <wp:lineTo x="21323" y="21300"/>
                <wp:lineTo x="21323" y="0"/>
                <wp:lineTo x="0" y="0"/>
              </wp:wrapPolygon>
            </wp:wrapTight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FE4">
        <w:rPr>
          <w:sz w:val="14"/>
        </w:rPr>
        <w:t>Set up the oscilloscope so the detected waves at each microphone are shown in separate waves</w:t>
      </w:r>
    </w:p>
    <w:p w14:paraId="52EB8DDC" w14:textId="15801994" w:rsidR="00906FE4" w:rsidRDefault="00B04258" w:rsidP="00906FE4">
      <w:pPr>
        <w:pStyle w:val="NoSpacing"/>
        <w:numPr>
          <w:ilvl w:val="0"/>
          <w:numId w:val="28"/>
        </w:numPr>
        <w:rPr>
          <w:sz w:val="14"/>
        </w:rPr>
      </w:pPr>
      <w:r>
        <w:rPr>
          <w:sz w:val="14"/>
        </w:rPr>
        <w:t>Start with both microphones next to the speaker, then slowly move one away until two waves of aligned on the display, but have moved exactly one wavelength apart</w:t>
      </w:r>
    </w:p>
    <w:p w14:paraId="720E053B" w14:textId="27C4EAD3" w:rsidR="00B04258" w:rsidRDefault="00B04258" w:rsidP="00906FE4">
      <w:pPr>
        <w:pStyle w:val="NoSpacing"/>
        <w:numPr>
          <w:ilvl w:val="0"/>
          <w:numId w:val="28"/>
        </w:numPr>
        <w:rPr>
          <w:sz w:val="14"/>
        </w:rPr>
      </w:pPr>
      <w:r>
        <w:rPr>
          <w:sz w:val="14"/>
        </w:rPr>
        <w:t>Measure the distance between the microphones to find one wavelength</w:t>
      </w:r>
    </w:p>
    <w:p w14:paraId="531F9282" w14:textId="5BAAB07E" w:rsidR="000F477D" w:rsidRDefault="00B04258" w:rsidP="000F477D">
      <w:pPr>
        <w:pStyle w:val="NoSpacing"/>
        <w:numPr>
          <w:ilvl w:val="0"/>
          <w:numId w:val="28"/>
        </w:numPr>
        <w:rPr>
          <w:sz w:val="14"/>
        </w:rPr>
      </w:pPr>
      <w:r>
        <w:rPr>
          <w:sz w:val="14"/>
        </w:rPr>
        <w:t xml:space="preserve">Using the wavelength, find the </w:t>
      </w:r>
      <w:r w:rsidR="000F477D">
        <w:rPr>
          <w:sz w:val="14"/>
        </w:rPr>
        <w:t>speed</w:t>
      </w:r>
    </w:p>
    <w:p w14:paraId="1CA14103" w14:textId="7161CB4C" w:rsidR="000F477D" w:rsidRPr="000F477D" w:rsidRDefault="000F477D" w:rsidP="000F477D">
      <w:pPr>
        <w:pStyle w:val="NoSpacing"/>
        <w:numPr>
          <w:ilvl w:val="0"/>
          <w:numId w:val="6"/>
        </w:numPr>
        <w:rPr>
          <w:sz w:val="14"/>
        </w:rPr>
      </w:pPr>
      <w:r w:rsidRPr="000F477D">
        <w:rPr>
          <w:sz w:val="14"/>
        </w:rPr>
        <w:t>Speed of water:</w:t>
      </w:r>
    </w:p>
    <w:p w14:paraId="0B824E8C" w14:textId="17B1AD38" w:rsidR="000F477D" w:rsidRDefault="000F477D" w:rsidP="000F477D">
      <w:pPr>
        <w:pStyle w:val="NoSpacing"/>
        <w:numPr>
          <w:ilvl w:val="0"/>
          <w:numId w:val="29"/>
        </w:numPr>
        <w:rPr>
          <w:sz w:val="14"/>
        </w:rPr>
      </w:pPr>
      <w:r>
        <w:rPr>
          <w:sz w:val="14"/>
        </w:rPr>
        <w:t>Using a signal generator attached to the dipper of a ripple tank you can create water waves at a set frequency</w:t>
      </w:r>
    </w:p>
    <w:p w14:paraId="44202786" w14:textId="0CF5B35E" w:rsidR="000F477D" w:rsidRDefault="003E5F6D" w:rsidP="000F477D">
      <w:pPr>
        <w:pStyle w:val="NoSpacing"/>
        <w:numPr>
          <w:ilvl w:val="0"/>
          <w:numId w:val="29"/>
        </w:numPr>
        <w:rPr>
          <w:sz w:val="14"/>
        </w:rPr>
      </w:pPr>
      <w:r w:rsidRPr="00A92512">
        <w:rPr>
          <w:noProof/>
          <w:sz w:val="14"/>
        </w:rPr>
        <w:drawing>
          <wp:anchor distT="0" distB="0" distL="114300" distR="114300" simplePos="0" relativeHeight="251660288" behindDoc="1" locked="0" layoutInCell="1" allowOverlap="1" wp14:anchorId="4B85AE00" wp14:editId="0ECBC486">
            <wp:simplePos x="0" y="0"/>
            <wp:positionH relativeFrom="column">
              <wp:posOffset>4643120</wp:posOffset>
            </wp:positionH>
            <wp:positionV relativeFrom="paragraph">
              <wp:posOffset>194945</wp:posOffset>
            </wp:positionV>
            <wp:extent cx="2205990" cy="942340"/>
            <wp:effectExtent l="0" t="0" r="3810" b="0"/>
            <wp:wrapTight wrapText="bothSides">
              <wp:wrapPolygon edited="0">
                <wp:start x="0" y="0"/>
                <wp:lineTo x="0" y="21251"/>
                <wp:lineTo x="21513" y="21251"/>
                <wp:lineTo x="21513" y="0"/>
                <wp:lineTo x="0" y="0"/>
              </wp:wrapPolygon>
            </wp:wrapTight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477D">
        <w:rPr>
          <w:sz w:val="14"/>
        </w:rPr>
        <w:t>Use a lamp to see wave crests on a screen below the tank on a sheet of paper. Make sure the shadows are the same size as the waves</w:t>
      </w:r>
    </w:p>
    <w:p w14:paraId="12481961" w14:textId="17DECC27" w:rsidR="000F477D" w:rsidRDefault="000F477D" w:rsidP="000F477D">
      <w:pPr>
        <w:pStyle w:val="NoSpacing"/>
        <w:numPr>
          <w:ilvl w:val="0"/>
          <w:numId w:val="29"/>
        </w:numPr>
        <w:rPr>
          <w:sz w:val="14"/>
        </w:rPr>
      </w:pPr>
      <w:r>
        <w:rPr>
          <w:sz w:val="14"/>
        </w:rPr>
        <w:t>The distance between each line is equal to one wavelength</w:t>
      </w:r>
    </w:p>
    <w:p w14:paraId="06ADCE51" w14:textId="0CDB02EA" w:rsidR="000F477D" w:rsidRDefault="000F477D" w:rsidP="000F477D">
      <w:pPr>
        <w:pStyle w:val="NoSpacing"/>
        <w:numPr>
          <w:ilvl w:val="1"/>
          <w:numId w:val="29"/>
        </w:numPr>
        <w:rPr>
          <w:sz w:val="14"/>
        </w:rPr>
      </w:pPr>
      <w:r>
        <w:rPr>
          <w:sz w:val="14"/>
        </w:rPr>
        <w:t>It is easier if you measure the distance between 10 waves and then divide by 10</w:t>
      </w:r>
    </w:p>
    <w:p w14:paraId="7936B45A" w14:textId="4613BFE6" w:rsidR="000F477D" w:rsidRDefault="000F477D" w:rsidP="000F477D">
      <w:pPr>
        <w:pStyle w:val="NoSpacing"/>
        <w:numPr>
          <w:ilvl w:val="0"/>
          <w:numId w:val="29"/>
        </w:numPr>
        <w:rPr>
          <w:sz w:val="14"/>
        </w:rPr>
      </w:pPr>
      <w:r>
        <w:rPr>
          <w:sz w:val="14"/>
        </w:rPr>
        <w:t>Find the speed of the waves</w:t>
      </w:r>
    </w:p>
    <w:p w14:paraId="02D354BE" w14:textId="2C0ED32E" w:rsidR="000F477D" w:rsidRDefault="000F477D" w:rsidP="000F477D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Waves on strings</w:t>
      </w:r>
      <w:r w:rsidR="00A92512">
        <w:rPr>
          <w:sz w:val="14"/>
        </w:rPr>
        <w:t>:</w:t>
      </w:r>
    </w:p>
    <w:p w14:paraId="40AE668F" w14:textId="3F803418" w:rsidR="00A92512" w:rsidRDefault="00A92512" w:rsidP="00A92512">
      <w:pPr>
        <w:pStyle w:val="NoSpacing"/>
        <w:numPr>
          <w:ilvl w:val="0"/>
          <w:numId w:val="30"/>
        </w:numPr>
        <w:rPr>
          <w:sz w:val="14"/>
        </w:rPr>
      </w:pPr>
      <w:r>
        <w:rPr>
          <w:sz w:val="14"/>
        </w:rPr>
        <w:t>Set up the equipment like this:</w:t>
      </w:r>
    </w:p>
    <w:p w14:paraId="2089EEE7" w14:textId="5FAE28BC" w:rsidR="00A92512" w:rsidRDefault="00A92512" w:rsidP="00A92512">
      <w:pPr>
        <w:pStyle w:val="NoSpacing"/>
        <w:numPr>
          <w:ilvl w:val="0"/>
          <w:numId w:val="30"/>
        </w:numPr>
        <w:rPr>
          <w:sz w:val="14"/>
        </w:rPr>
      </w:pPr>
      <w:r>
        <w:rPr>
          <w:sz w:val="14"/>
        </w:rPr>
        <w:t>Adjust the frequency on the signal generator until there’s a clear wave on the string</w:t>
      </w:r>
    </w:p>
    <w:p w14:paraId="1A72D04C" w14:textId="7B9E3C70" w:rsidR="00A92512" w:rsidRDefault="00A92512" w:rsidP="00A92512">
      <w:pPr>
        <w:pStyle w:val="NoSpacing"/>
        <w:numPr>
          <w:ilvl w:val="0"/>
          <w:numId w:val="30"/>
        </w:numPr>
        <w:rPr>
          <w:sz w:val="14"/>
        </w:rPr>
      </w:pPr>
      <w:r>
        <w:rPr>
          <w:sz w:val="14"/>
        </w:rPr>
        <w:t xml:space="preserve">Measure the wavelength of these waves </w:t>
      </w:r>
    </w:p>
    <w:p w14:paraId="2A2A2AE9" w14:textId="43068D60" w:rsidR="00A92512" w:rsidRDefault="00A92512" w:rsidP="00A92512">
      <w:pPr>
        <w:pStyle w:val="NoSpacing"/>
        <w:numPr>
          <w:ilvl w:val="0"/>
          <w:numId w:val="30"/>
        </w:numPr>
        <w:rPr>
          <w:sz w:val="14"/>
        </w:rPr>
      </w:pPr>
      <w:r>
        <w:rPr>
          <w:sz w:val="14"/>
        </w:rPr>
        <w:t>Find the speed using wavelength x frequency</w:t>
      </w:r>
    </w:p>
    <w:p w14:paraId="13F94777" w14:textId="77777777" w:rsidR="0038521B" w:rsidRDefault="0038521B" w:rsidP="00A92512">
      <w:pPr>
        <w:pStyle w:val="NoSpacing"/>
        <w:rPr>
          <w:b/>
          <w:sz w:val="18"/>
          <w:u w:val="single"/>
        </w:rPr>
      </w:pPr>
    </w:p>
    <w:p w14:paraId="188A66A2" w14:textId="76AADD50" w:rsidR="00E46691" w:rsidRDefault="00E46691" w:rsidP="00A92512">
      <w:pPr>
        <w:pStyle w:val="NoSpacing"/>
        <w:rPr>
          <w:b/>
          <w:sz w:val="18"/>
          <w:u w:val="single"/>
        </w:rPr>
      </w:pPr>
      <w:r w:rsidRPr="003E5F6D">
        <w:rPr>
          <w:noProof/>
        </w:rPr>
        <w:drawing>
          <wp:anchor distT="0" distB="0" distL="114300" distR="114300" simplePos="0" relativeHeight="251662336" behindDoc="1" locked="0" layoutInCell="1" allowOverlap="1" wp14:anchorId="6B01EB2E" wp14:editId="62253049">
            <wp:simplePos x="0" y="0"/>
            <wp:positionH relativeFrom="column">
              <wp:posOffset>5309986</wp:posOffset>
            </wp:positionH>
            <wp:positionV relativeFrom="paragraph">
              <wp:posOffset>96694</wp:posOffset>
            </wp:positionV>
            <wp:extent cx="1305560" cy="734060"/>
            <wp:effectExtent l="0" t="0" r="2540" b="2540"/>
            <wp:wrapTight wrapText="bothSides">
              <wp:wrapPolygon edited="0">
                <wp:start x="0" y="0"/>
                <wp:lineTo x="0" y="21301"/>
                <wp:lineTo x="21432" y="21301"/>
                <wp:lineTo x="21432" y="0"/>
                <wp:lineTo x="0" y="0"/>
              </wp:wrapPolygon>
            </wp:wrapTight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9"/>
                    <a:stretch/>
                  </pic:blipFill>
                  <pic:spPr bwMode="auto">
                    <a:xfrm>
                      <a:off x="0" y="0"/>
                      <a:ext cx="1305560" cy="73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BEE" w:rsidRPr="003E5F6D">
        <w:rPr>
          <w:b/>
          <w:sz w:val="18"/>
          <w:u w:val="single"/>
        </w:rPr>
        <w:t>Reflection</w:t>
      </w:r>
    </w:p>
    <w:p w14:paraId="1619C37A" w14:textId="2A05556B" w:rsidR="003E5F6D" w:rsidRDefault="003E5F6D" w:rsidP="00A92512">
      <w:pPr>
        <w:pStyle w:val="NoSpacing"/>
        <w:rPr>
          <w:b/>
          <w:sz w:val="18"/>
          <w:u w:val="single"/>
        </w:rPr>
      </w:pPr>
    </w:p>
    <w:p w14:paraId="7B91A5E4" w14:textId="52439F8D" w:rsidR="00E46691" w:rsidRDefault="00E46691" w:rsidP="00E46691">
      <w:pPr>
        <w:pStyle w:val="NoSpacing"/>
        <w:numPr>
          <w:ilvl w:val="0"/>
          <w:numId w:val="6"/>
        </w:numPr>
        <w:rPr>
          <w:sz w:val="14"/>
        </w:rPr>
      </w:pPr>
      <w:r w:rsidRPr="00E540C1">
        <w:rPr>
          <w:noProof/>
          <w:sz w:val="14"/>
        </w:rPr>
        <w:drawing>
          <wp:anchor distT="0" distB="0" distL="114300" distR="114300" simplePos="0" relativeHeight="251663360" behindDoc="1" locked="0" layoutInCell="1" allowOverlap="1" wp14:anchorId="2A7ADC0F" wp14:editId="252D089C">
            <wp:simplePos x="0" y="0"/>
            <wp:positionH relativeFrom="column">
              <wp:posOffset>3931285</wp:posOffset>
            </wp:positionH>
            <wp:positionV relativeFrom="paragraph">
              <wp:posOffset>41910</wp:posOffset>
            </wp:positionV>
            <wp:extent cx="1235710" cy="637540"/>
            <wp:effectExtent l="0" t="0" r="0" b="0"/>
            <wp:wrapTight wrapText="bothSides">
              <wp:wrapPolygon edited="0">
                <wp:start x="0" y="0"/>
                <wp:lineTo x="0" y="21084"/>
                <wp:lineTo x="21311" y="21084"/>
                <wp:lineTo x="21311" y="0"/>
                <wp:lineTo x="0" y="0"/>
              </wp:wrapPolygon>
            </wp:wrapTight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9"/>
                    <a:stretch/>
                  </pic:blipFill>
                  <pic:spPr bwMode="auto">
                    <a:xfrm>
                      <a:off x="0" y="0"/>
                      <a:ext cx="1235710" cy="63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4"/>
        </w:rPr>
        <w:t>When waves arrive at a boundary between two different materials, three things can happen</w:t>
      </w:r>
    </w:p>
    <w:p w14:paraId="3DD61638" w14:textId="62160A86" w:rsidR="00E46691" w:rsidRDefault="00E46691" w:rsidP="00E46691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>They can be absorbed, transmitted or reflected</w:t>
      </w:r>
    </w:p>
    <w:p w14:paraId="372346A6" w14:textId="566F1991" w:rsidR="00E540C1" w:rsidRDefault="00E540C1" w:rsidP="003E5F6D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The main rule is:</w:t>
      </w:r>
    </w:p>
    <w:p w14:paraId="14E45923" w14:textId="20F549B5" w:rsidR="00E540C1" w:rsidRDefault="00E540C1" w:rsidP="00E540C1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>Angle of incidence angle of reflection</w:t>
      </w:r>
    </w:p>
    <w:p w14:paraId="0C4C6AD8" w14:textId="4F9A2CF0" w:rsidR="00E46691" w:rsidRDefault="00E46691" w:rsidP="003E5F6D">
      <w:pPr>
        <w:pStyle w:val="NoSpacing"/>
        <w:numPr>
          <w:ilvl w:val="0"/>
          <w:numId w:val="6"/>
        </w:numPr>
        <w:rPr>
          <w:sz w:val="14"/>
        </w:rPr>
      </w:pPr>
      <w:r w:rsidRPr="00E46691">
        <w:rPr>
          <w:noProof/>
          <w:sz w:val="14"/>
        </w:rPr>
        <w:drawing>
          <wp:anchor distT="0" distB="0" distL="114300" distR="114300" simplePos="0" relativeHeight="251664384" behindDoc="1" locked="0" layoutInCell="1" allowOverlap="1" wp14:anchorId="367AD677" wp14:editId="6301C413">
            <wp:simplePos x="0" y="0"/>
            <wp:positionH relativeFrom="column">
              <wp:posOffset>5311601</wp:posOffset>
            </wp:positionH>
            <wp:positionV relativeFrom="paragraph">
              <wp:posOffset>111125</wp:posOffset>
            </wp:positionV>
            <wp:extent cx="1373505" cy="643255"/>
            <wp:effectExtent l="0" t="0" r="0" b="4445"/>
            <wp:wrapTight wrapText="bothSides">
              <wp:wrapPolygon edited="0">
                <wp:start x="0" y="0"/>
                <wp:lineTo x="0" y="21323"/>
                <wp:lineTo x="21370" y="21323"/>
                <wp:lineTo x="21370" y="0"/>
                <wp:lineTo x="0" y="0"/>
              </wp:wrapPolygon>
            </wp:wrapTight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" t="3150" b="1471"/>
                    <a:stretch/>
                  </pic:blipFill>
                  <pic:spPr bwMode="auto">
                    <a:xfrm>
                      <a:off x="0" y="0"/>
                      <a:ext cx="1373505" cy="64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5F6D">
        <w:rPr>
          <w:sz w:val="14"/>
        </w:rPr>
        <w:t>Specular reflection</w:t>
      </w:r>
      <w:r>
        <w:rPr>
          <w:sz w:val="14"/>
        </w:rPr>
        <w:t>:</w:t>
      </w:r>
    </w:p>
    <w:p w14:paraId="0DBAAA96" w14:textId="07F91938" w:rsidR="003E5F6D" w:rsidRDefault="00E46691" w:rsidP="00E46691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>H</w:t>
      </w:r>
      <w:r w:rsidR="003E5F6D">
        <w:rPr>
          <w:sz w:val="14"/>
        </w:rPr>
        <w:t>appens when a wave is reflected in a single direction by a smooth surface</w:t>
      </w:r>
    </w:p>
    <w:p w14:paraId="10442832" w14:textId="1CF601FD" w:rsidR="00E46691" w:rsidRPr="00E46691" w:rsidRDefault="00E540C1" w:rsidP="00E46691">
      <w:pPr>
        <w:pStyle w:val="NoSpacing"/>
        <w:numPr>
          <w:ilvl w:val="2"/>
          <w:numId w:val="6"/>
        </w:numPr>
        <w:rPr>
          <w:sz w:val="14"/>
        </w:rPr>
      </w:pPr>
      <w:r>
        <w:rPr>
          <w:sz w:val="14"/>
        </w:rPr>
        <w:t>E.g. When light is reflected by a mirror you get a nice clear reflection</w:t>
      </w:r>
      <w:r w:rsidRPr="00E540C1">
        <w:rPr>
          <w:noProof/>
        </w:rPr>
        <w:t xml:space="preserve"> </w:t>
      </w:r>
    </w:p>
    <w:p w14:paraId="4D778342" w14:textId="43E5B58D" w:rsidR="00E46691" w:rsidRDefault="003E5F6D" w:rsidP="00E540C1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Diffuse reflection</w:t>
      </w:r>
      <w:r w:rsidR="00E46691">
        <w:rPr>
          <w:sz w:val="14"/>
        </w:rPr>
        <w:t>:</w:t>
      </w:r>
    </w:p>
    <w:p w14:paraId="652E7612" w14:textId="715C1771" w:rsidR="00E540C1" w:rsidRPr="00E540C1" w:rsidRDefault="00E46691" w:rsidP="00E46691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>W</w:t>
      </w:r>
      <w:r w:rsidR="003E5F6D">
        <w:rPr>
          <w:sz w:val="14"/>
        </w:rPr>
        <w:t>hen a wave is reflected by a rough surface and the reflected rays are scattered in lots of different directions</w:t>
      </w:r>
    </w:p>
    <w:p w14:paraId="6BFB8B44" w14:textId="7536B7DB" w:rsidR="00E540C1" w:rsidRDefault="00E540C1" w:rsidP="00E46691">
      <w:pPr>
        <w:pStyle w:val="NoSpacing"/>
        <w:numPr>
          <w:ilvl w:val="2"/>
          <w:numId w:val="6"/>
        </w:numPr>
        <w:rPr>
          <w:sz w:val="14"/>
        </w:rPr>
      </w:pPr>
      <w:r>
        <w:rPr>
          <w:sz w:val="14"/>
        </w:rPr>
        <w:t>This happens because the normal is different for each incoming ray, which means the angle of incidence is different for each ray</w:t>
      </w:r>
    </w:p>
    <w:p w14:paraId="32926A63" w14:textId="77777777" w:rsidR="0038521B" w:rsidRDefault="0038521B" w:rsidP="00E46691">
      <w:pPr>
        <w:pStyle w:val="NoSpacing"/>
        <w:rPr>
          <w:b/>
          <w:sz w:val="18"/>
          <w:u w:val="single"/>
        </w:rPr>
      </w:pPr>
    </w:p>
    <w:p w14:paraId="27F85A6F" w14:textId="5D376E61" w:rsidR="00E540C1" w:rsidRDefault="00E46691" w:rsidP="00E46691">
      <w:pPr>
        <w:pStyle w:val="NoSpacing"/>
        <w:rPr>
          <w:b/>
          <w:sz w:val="18"/>
          <w:u w:val="single"/>
        </w:rPr>
      </w:pPr>
      <w:r w:rsidRPr="00E46691">
        <w:rPr>
          <w:b/>
          <w:sz w:val="18"/>
          <w:u w:val="single"/>
        </w:rPr>
        <w:t>Refraction</w:t>
      </w:r>
    </w:p>
    <w:p w14:paraId="0F7B818A" w14:textId="3E9573AD" w:rsidR="00E46691" w:rsidRDefault="0038521B" w:rsidP="00E46691">
      <w:pPr>
        <w:pStyle w:val="NoSpacing"/>
        <w:ind w:left="720"/>
        <w:rPr>
          <w:sz w:val="14"/>
        </w:rPr>
      </w:pPr>
      <w:r w:rsidRPr="0038521B">
        <w:rPr>
          <w:noProof/>
          <w:sz w:val="14"/>
        </w:rPr>
        <w:drawing>
          <wp:anchor distT="0" distB="0" distL="114300" distR="114300" simplePos="0" relativeHeight="251665408" behindDoc="1" locked="0" layoutInCell="1" allowOverlap="1" wp14:anchorId="673D754E" wp14:editId="0DF6CF11">
            <wp:simplePos x="0" y="0"/>
            <wp:positionH relativeFrom="column">
              <wp:posOffset>3715385</wp:posOffset>
            </wp:positionH>
            <wp:positionV relativeFrom="paragraph">
              <wp:posOffset>27305</wp:posOffset>
            </wp:positionV>
            <wp:extent cx="3063875" cy="781050"/>
            <wp:effectExtent l="0" t="0" r="0" b="6350"/>
            <wp:wrapTight wrapText="bothSides">
              <wp:wrapPolygon edited="0">
                <wp:start x="0" y="0"/>
                <wp:lineTo x="0" y="21424"/>
                <wp:lineTo x="21488" y="21424"/>
                <wp:lineTo x="21488" y="0"/>
                <wp:lineTo x="0" y="0"/>
              </wp:wrapPolygon>
            </wp:wrapTight>
            <wp:docPr id="9" name="Picture 9" descr="A picture containing objec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DBFC30" w14:textId="7C913E40" w:rsidR="00E46691" w:rsidRDefault="009E00DD" w:rsidP="00E46691">
      <w:pPr>
        <w:pStyle w:val="NoSpacing"/>
        <w:rPr>
          <w:sz w:val="14"/>
        </w:rPr>
      </w:pPr>
      <w:r w:rsidRPr="009E00DD">
        <w:rPr>
          <w:sz w:val="14"/>
        </w:rPr>
        <w:t>Refraction is when light changes direction when entering a medium of different density</w:t>
      </w:r>
    </w:p>
    <w:p w14:paraId="45A18306" w14:textId="6B62A91E" w:rsidR="009E00DD" w:rsidRDefault="009E00DD" w:rsidP="009E00DD">
      <w:pPr>
        <w:pStyle w:val="NoSpacing"/>
        <w:numPr>
          <w:ilvl w:val="0"/>
          <w:numId w:val="32"/>
        </w:numPr>
        <w:rPr>
          <w:sz w:val="14"/>
        </w:rPr>
      </w:pPr>
      <w:r>
        <w:rPr>
          <w:sz w:val="14"/>
        </w:rPr>
        <w:t xml:space="preserve">Light </w:t>
      </w:r>
      <w:r w:rsidR="0038521B">
        <w:rPr>
          <w:sz w:val="14"/>
        </w:rPr>
        <w:t>enters</w:t>
      </w:r>
      <w:r>
        <w:rPr>
          <w:sz w:val="14"/>
        </w:rPr>
        <w:t xml:space="preserve"> </w:t>
      </w:r>
      <w:r w:rsidR="0038521B">
        <w:rPr>
          <w:sz w:val="14"/>
        </w:rPr>
        <w:t>denser</w:t>
      </w:r>
      <w:r>
        <w:rPr>
          <w:sz w:val="14"/>
        </w:rPr>
        <w:t xml:space="preserve"> medium</w:t>
      </w:r>
    </w:p>
    <w:p w14:paraId="546C9553" w14:textId="07C373D7" w:rsidR="009E00DD" w:rsidRDefault="009E00DD" w:rsidP="009E00DD">
      <w:pPr>
        <w:pStyle w:val="NoSpacing"/>
        <w:numPr>
          <w:ilvl w:val="1"/>
          <w:numId w:val="32"/>
        </w:numPr>
        <w:rPr>
          <w:sz w:val="14"/>
        </w:rPr>
      </w:pPr>
      <w:r>
        <w:rPr>
          <w:sz w:val="14"/>
        </w:rPr>
        <w:t>It slows down</w:t>
      </w:r>
    </w:p>
    <w:p w14:paraId="509A65F0" w14:textId="12752230" w:rsidR="009E00DD" w:rsidRDefault="009E00DD" w:rsidP="009E00DD">
      <w:pPr>
        <w:pStyle w:val="NoSpacing"/>
        <w:numPr>
          <w:ilvl w:val="2"/>
          <w:numId w:val="32"/>
        </w:numPr>
        <w:rPr>
          <w:sz w:val="14"/>
        </w:rPr>
      </w:pPr>
      <w:r>
        <w:rPr>
          <w:sz w:val="14"/>
        </w:rPr>
        <w:t>Refracts toward the normal</w:t>
      </w:r>
    </w:p>
    <w:p w14:paraId="48CF3A1F" w14:textId="7E841D5D" w:rsidR="009E00DD" w:rsidRDefault="009E00DD" w:rsidP="009E00DD">
      <w:pPr>
        <w:pStyle w:val="NoSpacing"/>
        <w:numPr>
          <w:ilvl w:val="0"/>
          <w:numId w:val="32"/>
        </w:numPr>
        <w:rPr>
          <w:sz w:val="14"/>
        </w:rPr>
      </w:pPr>
      <w:r>
        <w:rPr>
          <w:sz w:val="14"/>
        </w:rPr>
        <w:t xml:space="preserve">Light enters less dense medium </w:t>
      </w:r>
    </w:p>
    <w:p w14:paraId="6A0D21F4" w14:textId="3F2EABE8" w:rsidR="009E00DD" w:rsidRDefault="009E00DD" w:rsidP="009E00DD">
      <w:pPr>
        <w:pStyle w:val="NoSpacing"/>
        <w:numPr>
          <w:ilvl w:val="1"/>
          <w:numId w:val="32"/>
        </w:numPr>
        <w:rPr>
          <w:sz w:val="14"/>
        </w:rPr>
      </w:pPr>
      <w:r>
        <w:rPr>
          <w:sz w:val="14"/>
        </w:rPr>
        <w:t xml:space="preserve">It </w:t>
      </w:r>
      <w:r w:rsidR="0038521B">
        <w:rPr>
          <w:sz w:val="14"/>
        </w:rPr>
        <w:t>speeds</w:t>
      </w:r>
      <w:r>
        <w:rPr>
          <w:sz w:val="14"/>
        </w:rPr>
        <w:t xml:space="preserve"> up</w:t>
      </w:r>
    </w:p>
    <w:p w14:paraId="115DEF66" w14:textId="5DA29C8C" w:rsidR="009E00DD" w:rsidRDefault="009E00DD" w:rsidP="009E00DD">
      <w:pPr>
        <w:pStyle w:val="NoSpacing"/>
        <w:numPr>
          <w:ilvl w:val="2"/>
          <w:numId w:val="32"/>
        </w:numPr>
        <w:rPr>
          <w:sz w:val="14"/>
        </w:rPr>
      </w:pPr>
      <w:r>
        <w:rPr>
          <w:sz w:val="14"/>
        </w:rPr>
        <w:t>Refracts away from the normal</w:t>
      </w:r>
    </w:p>
    <w:p w14:paraId="448E9F71" w14:textId="546A5D19" w:rsidR="0038521B" w:rsidRDefault="009E00DD" w:rsidP="0038521B">
      <w:pPr>
        <w:pStyle w:val="NoSpacing"/>
        <w:numPr>
          <w:ilvl w:val="0"/>
          <w:numId w:val="32"/>
        </w:numPr>
        <w:rPr>
          <w:sz w:val="14"/>
        </w:rPr>
      </w:pPr>
      <w:r w:rsidRPr="0038521B">
        <w:rPr>
          <w:sz w:val="14"/>
        </w:rPr>
        <w:t>The denser the material, the smaller the angle of refraction (more refraction)</w:t>
      </w:r>
    </w:p>
    <w:p w14:paraId="3C5B5AF9" w14:textId="77777777" w:rsidR="0038521B" w:rsidRDefault="0038521B" w:rsidP="0038521B">
      <w:pPr>
        <w:pStyle w:val="NoSpacing"/>
        <w:rPr>
          <w:sz w:val="14"/>
        </w:rPr>
      </w:pPr>
    </w:p>
    <w:p w14:paraId="6A34BBB8" w14:textId="77777777" w:rsidR="0038521B" w:rsidRDefault="0038521B" w:rsidP="0038521B">
      <w:pPr>
        <w:pStyle w:val="NoSpacing"/>
        <w:rPr>
          <w:sz w:val="14"/>
        </w:rPr>
      </w:pPr>
    </w:p>
    <w:p w14:paraId="71F5CE51" w14:textId="65420F77" w:rsidR="0038521B" w:rsidRDefault="0038521B" w:rsidP="0038521B">
      <w:pPr>
        <w:pStyle w:val="NoSpacing"/>
        <w:rPr>
          <w:sz w:val="14"/>
        </w:rPr>
      </w:pPr>
    </w:p>
    <w:p w14:paraId="710F91AF" w14:textId="7D54DCF5" w:rsidR="00821595" w:rsidRDefault="00821595" w:rsidP="0038521B">
      <w:pPr>
        <w:pStyle w:val="NoSpacing"/>
        <w:rPr>
          <w:sz w:val="14"/>
        </w:rPr>
      </w:pPr>
    </w:p>
    <w:p w14:paraId="3BADA2E8" w14:textId="6466ABBA" w:rsidR="00821595" w:rsidRPr="004222E3" w:rsidRDefault="00821595" w:rsidP="0038521B">
      <w:pPr>
        <w:pStyle w:val="NoSpacing"/>
        <w:rPr>
          <w:b/>
          <w:sz w:val="18"/>
          <w:u w:val="single"/>
        </w:rPr>
      </w:pPr>
      <w:r w:rsidRPr="004222E3">
        <w:rPr>
          <w:b/>
          <w:sz w:val="18"/>
          <w:u w:val="single"/>
        </w:rPr>
        <w:lastRenderedPageBreak/>
        <w:t>Investigating light:</w:t>
      </w:r>
    </w:p>
    <w:p w14:paraId="51D6E333" w14:textId="3BD6F332" w:rsidR="004222E3" w:rsidRDefault="004222E3" w:rsidP="0038521B">
      <w:pPr>
        <w:pStyle w:val="NoSpacing"/>
        <w:rPr>
          <w:sz w:val="14"/>
        </w:rPr>
      </w:pPr>
    </w:p>
    <w:p w14:paraId="403C8C92" w14:textId="42A318B3" w:rsidR="004222E3" w:rsidRPr="004222E3" w:rsidRDefault="004222E3" w:rsidP="0038521B">
      <w:pPr>
        <w:pStyle w:val="NoSpacing"/>
        <w:rPr>
          <w:sz w:val="15"/>
          <w:szCs w:val="24"/>
          <w:u w:val="single"/>
        </w:rPr>
      </w:pPr>
      <w:r w:rsidRPr="004222E3">
        <w:rPr>
          <w:sz w:val="15"/>
          <w:szCs w:val="24"/>
          <w:u w:val="single"/>
        </w:rPr>
        <w:t>Using transparent materials to investigate refraction</w:t>
      </w:r>
    </w:p>
    <w:p w14:paraId="39C4BA52" w14:textId="4B2CB4E1" w:rsidR="00821595" w:rsidRDefault="00821595" w:rsidP="0038521B">
      <w:pPr>
        <w:pStyle w:val="NoSpacing"/>
        <w:rPr>
          <w:sz w:val="14"/>
        </w:rPr>
      </w:pPr>
    </w:p>
    <w:p w14:paraId="085D4E3C" w14:textId="77777777" w:rsidR="00821595" w:rsidRDefault="00821595" w:rsidP="00821595">
      <w:pPr>
        <w:pStyle w:val="NoSpacing"/>
        <w:numPr>
          <w:ilvl w:val="0"/>
          <w:numId w:val="34"/>
        </w:numPr>
        <w:rPr>
          <w:sz w:val="14"/>
        </w:rPr>
      </w:pPr>
      <w:r>
        <w:rPr>
          <w:sz w:val="14"/>
        </w:rPr>
        <w:t>Placed a transparent rectangular block on a piece of paper and trace around it.</w:t>
      </w:r>
    </w:p>
    <w:p w14:paraId="0D23F475" w14:textId="7E8F168E" w:rsidR="00821595" w:rsidRDefault="00821595" w:rsidP="00821595">
      <w:pPr>
        <w:pStyle w:val="NoSpacing"/>
        <w:numPr>
          <w:ilvl w:val="1"/>
          <w:numId w:val="34"/>
        </w:numPr>
        <w:rPr>
          <w:sz w:val="14"/>
        </w:rPr>
      </w:pPr>
      <w:r>
        <w:rPr>
          <w:sz w:val="14"/>
        </w:rPr>
        <w:t>Use a ray box or a laser to shine of a ray of light at the middle of one side of the block</w:t>
      </w:r>
    </w:p>
    <w:p w14:paraId="6AA20318" w14:textId="645DA368" w:rsidR="00821595" w:rsidRDefault="00821595" w:rsidP="00821595">
      <w:pPr>
        <w:pStyle w:val="NoSpacing"/>
        <w:numPr>
          <w:ilvl w:val="0"/>
          <w:numId w:val="34"/>
        </w:numPr>
        <w:rPr>
          <w:sz w:val="14"/>
        </w:rPr>
      </w:pPr>
      <w:r>
        <w:rPr>
          <w:sz w:val="14"/>
        </w:rPr>
        <w:t xml:space="preserve">Trace the incident ray and mark where the light ray emerges on the other side of the block. </w:t>
      </w:r>
    </w:p>
    <w:p w14:paraId="52613FB8" w14:textId="7752B800" w:rsidR="00821595" w:rsidRDefault="00821595" w:rsidP="00821595">
      <w:pPr>
        <w:pStyle w:val="NoSpacing"/>
        <w:numPr>
          <w:ilvl w:val="1"/>
          <w:numId w:val="34"/>
        </w:numPr>
        <w:rPr>
          <w:sz w:val="14"/>
        </w:rPr>
      </w:pPr>
      <w:r>
        <w:rPr>
          <w:sz w:val="14"/>
        </w:rPr>
        <w:t>Remove the block and, with a straight line, join up the incident rate and emerging points to the show the part of the reflected ray</w:t>
      </w:r>
    </w:p>
    <w:p w14:paraId="34F709AA" w14:textId="77777777" w:rsidR="004222E3" w:rsidRDefault="004222E3" w:rsidP="00821595">
      <w:pPr>
        <w:pStyle w:val="NoSpacing"/>
        <w:numPr>
          <w:ilvl w:val="0"/>
          <w:numId w:val="34"/>
        </w:numPr>
        <w:rPr>
          <w:sz w:val="14"/>
        </w:rPr>
      </w:pPr>
      <w:r>
        <w:rPr>
          <w:sz w:val="14"/>
        </w:rPr>
        <w:t>Draw the normal at the point where the light ray entered the block.</w:t>
      </w:r>
    </w:p>
    <w:p w14:paraId="11F60660" w14:textId="5401A6C1" w:rsidR="004222E3" w:rsidRDefault="004222E3" w:rsidP="004222E3">
      <w:pPr>
        <w:pStyle w:val="NoSpacing"/>
        <w:numPr>
          <w:ilvl w:val="1"/>
          <w:numId w:val="34"/>
        </w:numPr>
        <w:rPr>
          <w:sz w:val="14"/>
        </w:rPr>
      </w:pPr>
      <w:r>
        <w:rPr>
          <w:sz w:val="14"/>
        </w:rPr>
        <w:t>Use a protractor to measure the angle between the incident rate and the normal (angle of incidence)</w:t>
      </w:r>
    </w:p>
    <w:p w14:paraId="3B69D56E" w14:textId="26C9EF3D" w:rsidR="00821595" w:rsidRDefault="004222E3" w:rsidP="004222E3">
      <w:pPr>
        <w:pStyle w:val="NoSpacing"/>
        <w:numPr>
          <w:ilvl w:val="1"/>
          <w:numId w:val="34"/>
        </w:numPr>
        <w:rPr>
          <w:sz w:val="14"/>
        </w:rPr>
      </w:pPr>
      <w:r>
        <w:rPr>
          <w:sz w:val="14"/>
        </w:rPr>
        <w:t>The angle between the reflected ray and the normal (angle of refraction)</w:t>
      </w:r>
    </w:p>
    <w:p w14:paraId="695E8147" w14:textId="1164AE70" w:rsidR="004222E3" w:rsidRDefault="004222E3" w:rsidP="004222E3">
      <w:pPr>
        <w:pStyle w:val="NoSpacing"/>
        <w:numPr>
          <w:ilvl w:val="0"/>
          <w:numId w:val="34"/>
        </w:numPr>
        <w:rPr>
          <w:sz w:val="14"/>
        </w:rPr>
      </w:pPr>
      <w:r>
        <w:rPr>
          <w:sz w:val="14"/>
        </w:rPr>
        <w:t>Repeat this experiment using rectangular blocks made from different materials keeping the incident angle the same throughout</w:t>
      </w:r>
    </w:p>
    <w:p w14:paraId="5E84A713" w14:textId="77777777" w:rsidR="004222E3" w:rsidRDefault="004222E3" w:rsidP="004222E3">
      <w:pPr>
        <w:pStyle w:val="NoSpacing"/>
        <w:rPr>
          <w:sz w:val="14"/>
        </w:rPr>
      </w:pPr>
    </w:p>
    <w:p w14:paraId="005839A4" w14:textId="6EFAD341" w:rsidR="004222E3" w:rsidRDefault="004222E3" w:rsidP="004222E3">
      <w:pPr>
        <w:pStyle w:val="NoSpacing"/>
        <w:rPr>
          <w:sz w:val="14"/>
        </w:rPr>
      </w:pPr>
      <w:r>
        <w:rPr>
          <w:sz w:val="14"/>
        </w:rPr>
        <w:t>You should find that the angle of refraction changes for different materials</w:t>
      </w:r>
    </w:p>
    <w:p w14:paraId="2787493E" w14:textId="6E6C704A" w:rsidR="004222E3" w:rsidRDefault="004222E3" w:rsidP="004222E3">
      <w:pPr>
        <w:pStyle w:val="NoSpacing"/>
        <w:rPr>
          <w:sz w:val="14"/>
        </w:rPr>
      </w:pPr>
    </w:p>
    <w:p w14:paraId="2EEF0959" w14:textId="09A62729" w:rsidR="004222E3" w:rsidRDefault="004222E3" w:rsidP="004222E3">
      <w:pPr>
        <w:pStyle w:val="NoSpacing"/>
        <w:rPr>
          <w:sz w:val="15"/>
          <w:szCs w:val="24"/>
          <w:u w:val="single"/>
        </w:rPr>
      </w:pPr>
      <w:r>
        <w:rPr>
          <w:sz w:val="15"/>
          <w:szCs w:val="24"/>
          <w:u w:val="single"/>
        </w:rPr>
        <w:t>Different materials reflect light by different amounts</w:t>
      </w:r>
    </w:p>
    <w:p w14:paraId="46391654" w14:textId="353FF749" w:rsidR="004222E3" w:rsidRDefault="004222E3" w:rsidP="004222E3">
      <w:pPr>
        <w:pStyle w:val="NoSpacing"/>
        <w:rPr>
          <w:sz w:val="15"/>
          <w:szCs w:val="24"/>
          <w:u w:val="single"/>
        </w:rPr>
      </w:pPr>
    </w:p>
    <w:p w14:paraId="49A88A9D" w14:textId="2BE6E977" w:rsidR="004222E3" w:rsidRDefault="004222E3" w:rsidP="004222E3">
      <w:pPr>
        <w:pStyle w:val="NoSpacing"/>
        <w:numPr>
          <w:ilvl w:val="0"/>
          <w:numId w:val="35"/>
        </w:numPr>
        <w:rPr>
          <w:sz w:val="14"/>
        </w:rPr>
      </w:pPr>
      <w:r>
        <w:rPr>
          <w:sz w:val="14"/>
        </w:rPr>
        <w:t>Take a piece of paper and draw a straight line across</w:t>
      </w:r>
    </w:p>
    <w:p w14:paraId="0EB4E1F7" w14:textId="60058ED2" w:rsidR="004222E3" w:rsidRDefault="004222E3" w:rsidP="004222E3">
      <w:pPr>
        <w:pStyle w:val="NoSpacing"/>
        <w:numPr>
          <w:ilvl w:val="1"/>
          <w:numId w:val="35"/>
        </w:numPr>
        <w:rPr>
          <w:sz w:val="14"/>
        </w:rPr>
      </w:pPr>
      <w:r>
        <w:rPr>
          <w:sz w:val="14"/>
        </w:rPr>
        <w:t xml:space="preserve">Place an object so one of its sides lines up with this line </w:t>
      </w:r>
    </w:p>
    <w:p w14:paraId="504505CD" w14:textId="3CF11428" w:rsidR="00CD0599" w:rsidRDefault="00CD0599" w:rsidP="00CD0599">
      <w:pPr>
        <w:pStyle w:val="NoSpacing"/>
        <w:numPr>
          <w:ilvl w:val="0"/>
          <w:numId w:val="35"/>
        </w:numPr>
        <w:rPr>
          <w:sz w:val="14"/>
        </w:rPr>
      </w:pPr>
      <w:r>
        <w:rPr>
          <w:sz w:val="14"/>
        </w:rPr>
        <w:t xml:space="preserve">Shine a ray of light at the object’s surface and trace the incoming and reflected light beams </w:t>
      </w:r>
    </w:p>
    <w:p w14:paraId="4A619D11" w14:textId="536F8B7F" w:rsidR="00CD0599" w:rsidRDefault="00CD0599" w:rsidP="00CD0599">
      <w:pPr>
        <w:pStyle w:val="NoSpacing"/>
        <w:numPr>
          <w:ilvl w:val="0"/>
          <w:numId w:val="35"/>
        </w:numPr>
        <w:rPr>
          <w:sz w:val="14"/>
        </w:rPr>
      </w:pPr>
      <w:r>
        <w:rPr>
          <w:sz w:val="14"/>
        </w:rPr>
        <w:t>Draw the normal at the point where the ray hits the object</w:t>
      </w:r>
    </w:p>
    <w:p w14:paraId="127A4A00" w14:textId="77777777" w:rsidR="00CD0599" w:rsidRDefault="00CD0599" w:rsidP="00CD0599">
      <w:pPr>
        <w:pStyle w:val="NoSpacing"/>
        <w:numPr>
          <w:ilvl w:val="1"/>
          <w:numId w:val="35"/>
        </w:numPr>
        <w:rPr>
          <w:sz w:val="14"/>
        </w:rPr>
      </w:pPr>
      <w:r>
        <w:rPr>
          <w:sz w:val="14"/>
        </w:rPr>
        <w:t>Use a protractor to measure the angle of incidence and t</w:t>
      </w:r>
      <w:r w:rsidRPr="00CD0599">
        <w:rPr>
          <w:sz w:val="14"/>
        </w:rPr>
        <w:t>he angle of reflection</w:t>
      </w:r>
    </w:p>
    <w:p w14:paraId="0F41B11C" w14:textId="27DF269A" w:rsidR="00CD0599" w:rsidRDefault="00CD0599" w:rsidP="00CD0599">
      <w:pPr>
        <w:pStyle w:val="NoSpacing"/>
        <w:numPr>
          <w:ilvl w:val="1"/>
          <w:numId w:val="35"/>
        </w:numPr>
        <w:rPr>
          <w:sz w:val="14"/>
        </w:rPr>
      </w:pPr>
      <w:r>
        <w:rPr>
          <w:sz w:val="14"/>
        </w:rPr>
        <w:t>R</w:t>
      </w:r>
      <w:r w:rsidRPr="00CD0599">
        <w:rPr>
          <w:sz w:val="14"/>
        </w:rPr>
        <w:t xml:space="preserve">ecord these </w:t>
      </w:r>
      <w:r>
        <w:rPr>
          <w:sz w:val="14"/>
        </w:rPr>
        <w:t>values in a table</w:t>
      </w:r>
    </w:p>
    <w:p w14:paraId="36D89D5D" w14:textId="31CCCD7B" w:rsidR="00CD0599" w:rsidRDefault="00CD0599" w:rsidP="00CD0599">
      <w:pPr>
        <w:pStyle w:val="NoSpacing"/>
        <w:numPr>
          <w:ilvl w:val="2"/>
          <w:numId w:val="35"/>
        </w:numPr>
        <w:rPr>
          <w:sz w:val="14"/>
        </w:rPr>
      </w:pPr>
      <w:r>
        <w:rPr>
          <w:sz w:val="14"/>
        </w:rPr>
        <w:t>Make a note of the witch and brightness of the reflected light ray</w:t>
      </w:r>
    </w:p>
    <w:p w14:paraId="18F3C3C6" w14:textId="3FD74699" w:rsidR="00CD0599" w:rsidRDefault="00CD0599" w:rsidP="00CD0599">
      <w:pPr>
        <w:pStyle w:val="NoSpacing"/>
        <w:numPr>
          <w:ilvl w:val="0"/>
          <w:numId w:val="35"/>
        </w:numPr>
        <w:rPr>
          <w:sz w:val="14"/>
        </w:rPr>
      </w:pPr>
      <w:r>
        <w:rPr>
          <w:sz w:val="14"/>
        </w:rPr>
        <w:t>Repeat this experiment for a range of objects</w:t>
      </w:r>
    </w:p>
    <w:p w14:paraId="40BC2889" w14:textId="0D6BD827" w:rsidR="00CD0599" w:rsidRDefault="00CD0599" w:rsidP="00CD0599">
      <w:pPr>
        <w:pStyle w:val="NoSpacing"/>
        <w:rPr>
          <w:sz w:val="14"/>
        </w:rPr>
      </w:pPr>
    </w:p>
    <w:p w14:paraId="7D501579" w14:textId="06B9F42C" w:rsidR="00CD0599" w:rsidRDefault="00CD0599" w:rsidP="00CD0599">
      <w:pPr>
        <w:pStyle w:val="NoSpacing"/>
        <w:rPr>
          <w:sz w:val="14"/>
        </w:rPr>
      </w:pPr>
      <w:r>
        <w:rPr>
          <w:sz w:val="14"/>
        </w:rPr>
        <w:t>You should also see that smooth surfaces like mirrors give clear reflection (the reflected ray is a thin and bright as the incident ray). Rough surfaces like paper cause diffuse reflection which could have affected them to be wider and dimmer (or not observable at all).</w:t>
      </w:r>
    </w:p>
    <w:p w14:paraId="44F4C80C" w14:textId="7C554EAA" w:rsidR="00CD0599" w:rsidRPr="00CD0599" w:rsidRDefault="00CD0599" w:rsidP="00CD0599">
      <w:pPr>
        <w:pStyle w:val="NoSpacing"/>
        <w:rPr>
          <w:sz w:val="14"/>
        </w:rPr>
      </w:pPr>
      <w:r>
        <w:rPr>
          <w:sz w:val="14"/>
        </w:rPr>
        <w:t>ANGLE OF INCIDENCE == ANGLE OF REFLECTION</w:t>
      </w:r>
    </w:p>
    <w:p w14:paraId="387926BD" w14:textId="77777777" w:rsidR="004222E3" w:rsidRDefault="004222E3" w:rsidP="004222E3">
      <w:pPr>
        <w:pStyle w:val="NoSpacing"/>
        <w:rPr>
          <w:sz w:val="14"/>
        </w:rPr>
      </w:pPr>
    </w:p>
    <w:p w14:paraId="0F826479" w14:textId="4EE9FDA4" w:rsidR="0038521B" w:rsidRDefault="0038521B" w:rsidP="0038521B">
      <w:pPr>
        <w:pStyle w:val="NoSpacing"/>
        <w:rPr>
          <w:b/>
          <w:sz w:val="18"/>
          <w:u w:val="single"/>
        </w:rPr>
      </w:pPr>
      <w:r w:rsidRPr="0038521B">
        <w:rPr>
          <w:b/>
          <w:sz w:val="18"/>
          <w:u w:val="single"/>
        </w:rPr>
        <w:t>Electromagnetic waves</w:t>
      </w:r>
    </w:p>
    <w:p w14:paraId="0ED0D0D2" w14:textId="6C6E4028" w:rsidR="0038521B" w:rsidRDefault="0038521B" w:rsidP="0038521B">
      <w:pPr>
        <w:pStyle w:val="NoSpacing"/>
        <w:rPr>
          <w:b/>
          <w:sz w:val="18"/>
          <w:u w:val="single"/>
        </w:rPr>
      </w:pPr>
    </w:p>
    <w:p w14:paraId="283939BD" w14:textId="5DA1A860" w:rsidR="00E67A0B" w:rsidRDefault="00EF5DDD" w:rsidP="00E67A0B">
      <w:pPr>
        <w:pStyle w:val="NoSpacing"/>
        <w:numPr>
          <w:ilvl w:val="0"/>
          <w:numId w:val="33"/>
        </w:numPr>
        <w:rPr>
          <w:sz w:val="14"/>
        </w:rPr>
      </w:pPr>
      <w:r w:rsidRPr="002E3C64">
        <w:rPr>
          <w:sz w:val="14"/>
        </w:rPr>
        <w:t>Electromagnetic spectrum are all transverse waves</w:t>
      </w:r>
    </w:p>
    <w:p w14:paraId="55281BEE" w14:textId="36E82E44" w:rsidR="00E67A0B" w:rsidRDefault="00E67A0B" w:rsidP="00E67A0B">
      <w:pPr>
        <w:pStyle w:val="NoSpacing"/>
        <w:numPr>
          <w:ilvl w:val="1"/>
          <w:numId w:val="33"/>
        </w:numPr>
        <w:rPr>
          <w:sz w:val="14"/>
        </w:rPr>
      </w:pPr>
      <w:r w:rsidRPr="002E3C64">
        <w:rPr>
          <w:noProof/>
          <w:sz w:val="14"/>
        </w:rPr>
        <w:drawing>
          <wp:anchor distT="0" distB="0" distL="114300" distR="114300" simplePos="0" relativeHeight="251666432" behindDoc="1" locked="0" layoutInCell="1" allowOverlap="1" wp14:anchorId="3C1BDD2C" wp14:editId="378057AF">
            <wp:simplePos x="0" y="0"/>
            <wp:positionH relativeFrom="column">
              <wp:posOffset>-92075</wp:posOffset>
            </wp:positionH>
            <wp:positionV relativeFrom="paragraph">
              <wp:posOffset>196100</wp:posOffset>
            </wp:positionV>
            <wp:extent cx="6646545" cy="1060450"/>
            <wp:effectExtent l="0" t="0" r="0" b="6350"/>
            <wp:wrapTight wrapText="bothSides">
              <wp:wrapPolygon edited="0">
                <wp:start x="0" y="0"/>
                <wp:lineTo x="0" y="21471"/>
                <wp:lineTo x="21544" y="21471"/>
                <wp:lineTo x="21544" y="0"/>
                <wp:lineTo x="0" y="0"/>
              </wp:wrapPolygon>
            </wp:wrapTight>
            <wp:docPr id="10" name="Picture 10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4"/>
        </w:rPr>
        <w:t>They transfer energy from a source to an absorber</w:t>
      </w:r>
    </w:p>
    <w:p w14:paraId="14067514" w14:textId="436C8431" w:rsidR="00E67A0B" w:rsidRPr="00E67A0B" w:rsidRDefault="00E67A0B" w:rsidP="00E67A0B">
      <w:pPr>
        <w:pStyle w:val="NoSpacing"/>
        <w:numPr>
          <w:ilvl w:val="0"/>
          <w:numId w:val="33"/>
        </w:numPr>
        <w:rPr>
          <w:sz w:val="14"/>
        </w:rPr>
      </w:pPr>
      <w:r>
        <w:rPr>
          <w:sz w:val="14"/>
        </w:rPr>
        <w:t xml:space="preserve">All EM waves travel at the same speed through air or a vacuum </w:t>
      </w:r>
    </w:p>
    <w:p w14:paraId="425968AF" w14:textId="547B8D32" w:rsidR="002E3C64" w:rsidRDefault="002E3C64" w:rsidP="00E67A0B">
      <w:pPr>
        <w:pStyle w:val="NoSpacing"/>
        <w:numPr>
          <w:ilvl w:val="1"/>
          <w:numId w:val="33"/>
        </w:numPr>
        <w:rPr>
          <w:sz w:val="14"/>
        </w:rPr>
      </w:pPr>
      <w:r>
        <w:rPr>
          <w:sz w:val="14"/>
        </w:rPr>
        <w:t>All waves in the EM spectrum travel at the speed of light (3x10</w:t>
      </w:r>
      <w:r>
        <w:rPr>
          <w:sz w:val="14"/>
        </w:rPr>
        <w:softHyphen/>
      </w:r>
      <w:r>
        <w:rPr>
          <w:sz w:val="14"/>
        </w:rPr>
        <w:softHyphen/>
      </w:r>
      <w:r>
        <w:rPr>
          <w:sz w:val="14"/>
        </w:rPr>
        <w:softHyphen/>
      </w:r>
      <w:r>
        <w:rPr>
          <w:sz w:val="14"/>
        </w:rPr>
        <w:softHyphen/>
      </w:r>
      <w:r>
        <w:rPr>
          <w:sz w:val="14"/>
          <w:vertAlign w:val="superscript"/>
        </w:rPr>
        <w:t xml:space="preserve">8 </w:t>
      </w:r>
      <w:r>
        <w:rPr>
          <w:sz w:val="14"/>
        </w:rPr>
        <w:t>m/s)</w:t>
      </w:r>
    </w:p>
    <w:p w14:paraId="77A844D5" w14:textId="7A4B23F3" w:rsidR="002E3C64" w:rsidRDefault="002E3C64" w:rsidP="00E67A0B">
      <w:pPr>
        <w:pStyle w:val="NoSpacing"/>
        <w:numPr>
          <w:ilvl w:val="0"/>
          <w:numId w:val="33"/>
        </w:numPr>
        <w:rPr>
          <w:sz w:val="14"/>
        </w:rPr>
      </w:pPr>
      <w:r>
        <w:rPr>
          <w:sz w:val="14"/>
        </w:rPr>
        <w:t>Properties, dangers and uses of the EM waves depend on the wavelength and frequency</w:t>
      </w:r>
    </w:p>
    <w:p w14:paraId="2DC09F2F" w14:textId="3812C6F1" w:rsidR="00E67A0B" w:rsidRPr="00E67A0B" w:rsidRDefault="00E67A0B" w:rsidP="00E67A0B">
      <w:pPr>
        <w:pStyle w:val="NoSpacing"/>
        <w:ind w:left="360"/>
        <w:rPr>
          <w:sz w:val="14"/>
        </w:rPr>
      </w:pPr>
    </w:p>
    <w:p w14:paraId="236E160D" w14:textId="22E49906" w:rsidR="00EF5DDD" w:rsidRPr="00A4752C" w:rsidRDefault="00B20141" w:rsidP="0038521B">
      <w:pPr>
        <w:pStyle w:val="NoSpacing"/>
        <w:rPr>
          <w:bCs/>
          <w:sz w:val="18"/>
          <w:u w:val="single"/>
        </w:rPr>
      </w:pPr>
      <w:r w:rsidRPr="00A4752C">
        <w:rPr>
          <w:bCs/>
          <w:sz w:val="14"/>
        </w:rPr>
        <w:drawing>
          <wp:anchor distT="0" distB="0" distL="114300" distR="114300" simplePos="0" relativeHeight="251667456" behindDoc="1" locked="0" layoutInCell="1" allowOverlap="1" wp14:anchorId="7CBBD281" wp14:editId="7B8ACA63">
            <wp:simplePos x="0" y="0"/>
            <wp:positionH relativeFrom="column">
              <wp:posOffset>4363184</wp:posOffset>
            </wp:positionH>
            <wp:positionV relativeFrom="paragraph">
              <wp:posOffset>53340</wp:posOffset>
            </wp:positionV>
            <wp:extent cx="2468880" cy="1153795"/>
            <wp:effectExtent l="0" t="0" r="0" b="1905"/>
            <wp:wrapTight wrapText="bothSides">
              <wp:wrapPolygon edited="0">
                <wp:start x="0" y="0"/>
                <wp:lineTo x="0" y="21398"/>
                <wp:lineTo x="21444" y="21398"/>
                <wp:lineTo x="21444" y="0"/>
                <wp:lineTo x="0" y="0"/>
              </wp:wrapPolygon>
            </wp:wrapTight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0599" w:rsidRPr="00A4752C">
        <w:rPr>
          <w:bCs/>
          <w:sz w:val="18"/>
          <w:u w:val="single"/>
        </w:rPr>
        <w:t>Radio waves</w:t>
      </w:r>
    </w:p>
    <w:p w14:paraId="0E648C82" w14:textId="0839ECAC" w:rsidR="00CD0599" w:rsidRDefault="00CD0599" w:rsidP="0038521B">
      <w:pPr>
        <w:pStyle w:val="NoSpacing"/>
        <w:rPr>
          <w:b/>
          <w:sz w:val="18"/>
          <w:u w:val="single"/>
        </w:rPr>
      </w:pPr>
    </w:p>
    <w:p w14:paraId="4C23F09D" w14:textId="4537CFCC" w:rsidR="00B20141" w:rsidRDefault="00B20141" w:rsidP="0038521B">
      <w:pPr>
        <w:pStyle w:val="NoSpacing"/>
        <w:numPr>
          <w:ilvl w:val="0"/>
          <w:numId w:val="33"/>
        </w:numPr>
        <w:rPr>
          <w:sz w:val="14"/>
        </w:rPr>
      </w:pPr>
      <w:r w:rsidRPr="00B20141">
        <w:rPr>
          <w:sz w:val="14"/>
        </w:rPr>
        <w:t xml:space="preserve">Radio waves </w:t>
      </w:r>
      <w:r>
        <w:rPr>
          <w:sz w:val="14"/>
        </w:rPr>
        <w:t xml:space="preserve">are </w:t>
      </w:r>
      <w:r w:rsidR="00A4752C">
        <w:rPr>
          <w:sz w:val="14"/>
        </w:rPr>
        <w:t xml:space="preserve">only </w:t>
      </w:r>
      <w:r>
        <w:rPr>
          <w:sz w:val="14"/>
        </w:rPr>
        <w:t>produced by oscillations in electrical circuits</w:t>
      </w:r>
    </w:p>
    <w:p w14:paraId="17D7B1F4" w14:textId="6C0CB038" w:rsidR="00A4752C" w:rsidRDefault="00B20141" w:rsidP="00A4752C">
      <w:pPr>
        <w:pStyle w:val="NoSpacing"/>
        <w:numPr>
          <w:ilvl w:val="0"/>
          <w:numId w:val="33"/>
        </w:numPr>
        <w:rPr>
          <w:sz w:val="14"/>
        </w:rPr>
      </w:pPr>
      <w:r>
        <w:rPr>
          <w:sz w:val="14"/>
        </w:rPr>
        <w:t xml:space="preserve">When radio waves are absorbed, they </w:t>
      </w:r>
      <w:r w:rsidR="00A4752C">
        <w:rPr>
          <w:sz w:val="14"/>
        </w:rPr>
        <w:t>may</w:t>
      </w:r>
      <w:r>
        <w:rPr>
          <w:sz w:val="14"/>
        </w:rPr>
        <w:t xml:space="preserve"> create alternating current with the same frequency as the radio wave itself</w:t>
      </w:r>
    </w:p>
    <w:p w14:paraId="269EE96E" w14:textId="239CD8CC" w:rsidR="00B20141" w:rsidRPr="00A4752C" w:rsidRDefault="00A4752C" w:rsidP="00A4752C">
      <w:pPr>
        <w:pStyle w:val="NoSpacing"/>
        <w:numPr>
          <w:ilvl w:val="1"/>
          <w:numId w:val="33"/>
        </w:numPr>
        <w:rPr>
          <w:sz w:val="14"/>
        </w:rPr>
      </w:pPr>
      <w:r>
        <w:rPr>
          <w:sz w:val="14"/>
        </w:rPr>
        <w:t>So, radio waves can themselves induce oscillations in an electrical circuit</w:t>
      </w:r>
    </w:p>
    <w:p w14:paraId="661CAE1C" w14:textId="48D2AF2A" w:rsidR="00A4752C" w:rsidRDefault="00B20141" w:rsidP="00A4752C">
      <w:pPr>
        <w:pStyle w:val="NoSpacing"/>
        <w:numPr>
          <w:ilvl w:val="2"/>
          <w:numId w:val="33"/>
        </w:numPr>
        <w:rPr>
          <w:sz w:val="14"/>
        </w:rPr>
      </w:pPr>
      <w:r>
        <w:rPr>
          <w:sz w:val="14"/>
        </w:rPr>
        <w:t xml:space="preserve">Oscillations = Alternating current </w:t>
      </w:r>
    </w:p>
    <w:p w14:paraId="5596A9B6" w14:textId="47B1810B" w:rsidR="00A4752C" w:rsidRDefault="00A4752C" w:rsidP="00A4752C">
      <w:pPr>
        <w:pStyle w:val="NoSpacing"/>
        <w:numPr>
          <w:ilvl w:val="0"/>
          <w:numId w:val="33"/>
        </w:numPr>
        <w:rPr>
          <w:sz w:val="14"/>
        </w:rPr>
      </w:pPr>
      <w:r>
        <w:rPr>
          <w:sz w:val="14"/>
        </w:rPr>
        <w:t>Use of radio waves:</w:t>
      </w:r>
    </w:p>
    <w:p w14:paraId="5A595C4C" w14:textId="5D02E035" w:rsidR="0058768B" w:rsidRDefault="00A4752C" w:rsidP="00A4752C">
      <w:pPr>
        <w:pStyle w:val="NoSpacing"/>
        <w:numPr>
          <w:ilvl w:val="1"/>
          <w:numId w:val="33"/>
        </w:numPr>
        <w:rPr>
          <w:sz w:val="14"/>
        </w:rPr>
      </w:pPr>
      <w:r>
        <w:rPr>
          <w:sz w:val="14"/>
        </w:rPr>
        <w:t>Television</w:t>
      </w:r>
      <w:r w:rsidR="0058768B">
        <w:rPr>
          <w:sz w:val="14"/>
        </w:rPr>
        <w:t xml:space="preserve"> and radio</w:t>
      </w:r>
    </w:p>
    <w:p w14:paraId="43E4930C" w14:textId="10FB5FC3" w:rsidR="0058768B" w:rsidRDefault="0058768B" w:rsidP="0058768B">
      <w:pPr>
        <w:pStyle w:val="NoSpacing"/>
        <w:numPr>
          <w:ilvl w:val="2"/>
          <w:numId w:val="33"/>
        </w:numPr>
        <w:rPr>
          <w:sz w:val="14"/>
        </w:rPr>
      </w:pPr>
      <w:r>
        <w:rPr>
          <w:sz w:val="14"/>
        </w:rPr>
        <w:t>The radio waves used for TV and FM radio transmissions have very short wavelengths. To get reception, you must be in direct sight of the transmitter</w:t>
      </w:r>
    </w:p>
    <w:p w14:paraId="7FB061B4" w14:textId="20C0809A" w:rsidR="00A4752C" w:rsidRDefault="00A4752C" w:rsidP="0058768B">
      <w:pPr>
        <w:pStyle w:val="NoSpacing"/>
        <w:numPr>
          <w:ilvl w:val="1"/>
          <w:numId w:val="33"/>
        </w:numPr>
        <w:rPr>
          <w:sz w:val="14"/>
        </w:rPr>
      </w:pPr>
      <w:r w:rsidRPr="0058768B">
        <w:rPr>
          <w:sz w:val="14"/>
        </w:rPr>
        <w:t>Bluetooth</w:t>
      </w:r>
    </w:p>
    <w:p w14:paraId="1C85E31C" w14:textId="508C647E" w:rsidR="0058768B" w:rsidRDefault="0058768B" w:rsidP="0058768B">
      <w:pPr>
        <w:pStyle w:val="NoSpacing"/>
        <w:numPr>
          <w:ilvl w:val="2"/>
          <w:numId w:val="33"/>
        </w:numPr>
        <w:rPr>
          <w:sz w:val="14"/>
        </w:rPr>
      </w:pPr>
      <w:r>
        <w:rPr>
          <w:sz w:val="14"/>
        </w:rPr>
        <w:t>Uses short wave radio waves to send data over short distances</w:t>
      </w:r>
    </w:p>
    <w:p w14:paraId="34F8141C" w14:textId="77777777" w:rsidR="0058768B" w:rsidRPr="0058768B" w:rsidRDefault="0058768B" w:rsidP="0058768B">
      <w:pPr>
        <w:pStyle w:val="NoSpacing"/>
        <w:ind w:left="1800"/>
        <w:rPr>
          <w:sz w:val="14"/>
        </w:rPr>
      </w:pPr>
    </w:p>
    <w:p w14:paraId="38D70D13" w14:textId="1FC38996" w:rsidR="00A4752C" w:rsidRDefault="00A4752C" w:rsidP="00A4752C">
      <w:pPr>
        <w:pStyle w:val="NoSpacing"/>
        <w:rPr>
          <w:sz w:val="14"/>
        </w:rPr>
      </w:pPr>
      <w:r>
        <w:rPr>
          <w:sz w:val="14"/>
        </w:rPr>
        <w:t>Microwaves:</w:t>
      </w:r>
    </w:p>
    <w:p w14:paraId="2B81FDD6" w14:textId="1F1C2186" w:rsidR="0058768B" w:rsidRDefault="0058768B" w:rsidP="0058768B">
      <w:pPr>
        <w:pStyle w:val="NoSpacing"/>
        <w:numPr>
          <w:ilvl w:val="0"/>
          <w:numId w:val="38"/>
        </w:numPr>
        <w:rPr>
          <w:sz w:val="14"/>
        </w:rPr>
      </w:pPr>
      <w:r>
        <w:rPr>
          <w:sz w:val="14"/>
        </w:rPr>
        <w:t>Uses:</w:t>
      </w:r>
    </w:p>
    <w:p w14:paraId="153ED62B" w14:textId="1C2D190B" w:rsidR="0058768B" w:rsidRDefault="0058768B" w:rsidP="0058768B">
      <w:pPr>
        <w:pStyle w:val="NoSpacing"/>
        <w:numPr>
          <w:ilvl w:val="1"/>
          <w:numId w:val="38"/>
        </w:numPr>
        <w:rPr>
          <w:sz w:val="14"/>
        </w:rPr>
      </w:pPr>
      <w:r>
        <w:rPr>
          <w:sz w:val="14"/>
        </w:rPr>
        <w:t>Communication to and from satellites</w:t>
      </w:r>
    </w:p>
    <w:p w14:paraId="32FB553E" w14:textId="66149A07" w:rsidR="00C4385E" w:rsidRDefault="00C4385E" w:rsidP="00C4385E">
      <w:pPr>
        <w:pStyle w:val="NoSpacing"/>
        <w:numPr>
          <w:ilvl w:val="2"/>
          <w:numId w:val="38"/>
        </w:numPr>
        <w:rPr>
          <w:sz w:val="14"/>
        </w:rPr>
      </w:pPr>
      <w:r>
        <w:rPr>
          <w:sz w:val="14"/>
        </w:rPr>
        <w:t>Because microwaves can pass easily through the earth’s watery atmosphere</w:t>
      </w:r>
    </w:p>
    <w:p w14:paraId="593D3E1E" w14:textId="52F0E7D4" w:rsidR="00C4385E" w:rsidRDefault="00C4385E" w:rsidP="00C4385E">
      <w:pPr>
        <w:pStyle w:val="NoSpacing"/>
        <w:numPr>
          <w:ilvl w:val="1"/>
          <w:numId w:val="38"/>
        </w:numPr>
        <w:rPr>
          <w:sz w:val="14"/>
        </w:rPr>
      </w:pPr>
      <w:r>
        <w:rPr>
          <w:sz w:val="14"/>
        </w:rPr>
        <w:t>Cooking food</w:t>
      </w:r>
    </w:p>
    <w:p w14:paraId="7EFA8F05" w14:textId="55DB9034" w:rsidR="00C4385E" w:rsidRDefault="00C4385E" w:rsidP="00C4385E">
      <w:pPr>
        <w:pStyle w:val="NoSpacing"/>
        <w:numPr>
          <w:ilvl w:val="2"/>
          <w:numId w:val="38"/>
        </w:numPr>
        <w:rPr>
          <w:sz w:val="14"/>
        </w:rPr>
      </w:pPr>
      <w:r>
        <w:rPr>
          <w:sz w:val="14"/>
        </w:rPr>
        <w:t>Microwaves are absorbed by water molecules in food</w:t>
      </w:r>
    </w:p>
    <w:p w14:paraId="6338048A" w14:textId="77777777" w:rsidR="00C4385E" w:rsidRPr="00C4385E" w:rsidRDefault="00C4385E" w:rsidP="00C4385E">
      <w:pPr>
        <w:pStyle w:val="NoSpacing"/>
        <w:numPr>
          <w:ilvl w:val="1"/>
          <w:numId w:val="38"/>
        </w:numPr>
        <w:rPr>
          <w:sz w:val="14"/>
        </w:rPr>
      </w:pPr>
      <w:bookmarkStart w:id="0" w:name="_GoBack"/>
      <w:bookmarkEnd w:id="0"/>
    </w:p>
    <w:p w14:paraId="1D47AE13" w14:textId="77777777" w:rsidR="0058768B" w:rsidRPr="0058768B" w:rsidRDefault="0058768B" w:rsidP="0058768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HelveticaNeueLTStd" w:eastAsia="Times New Roman" w:hAnsi="HelveticaNeueLTStd" w:cs="Times New Roman"/>
          <w:lang w:eastAsia="en-GB"/>
        </w:rPr>
      </w:pPr>
      <w:r w:rsidRPr="0058768B">
        <w:rPr>
          <w:rFonts w:ascii="HelveticaNeueLTStd" w:eastAsia="Times New Roman" w:hAnsi="HelveticaNeueLTStd" w:cs="Times New Roman"/>
          <w:lang w:eastAsia="en-GB"/>
        </w:rPr>
        <w:t xml:space="preserve">microwaves – satellite communications, cooking food </w:t>
      </w:r>
    </w:p>
    <w:p w14:paraId="61EDC0A7" w14:textId="77777777" w:rsidR="0058768B" w:rsidRPr="0058768B" w:rsidRDefault="0058768B" w:rsidP="0058768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HelveticaNeueLTStd" w:eastAsia="Times New Roman" w:hAnsi="HelveticaNeueLTStd" w:cs="Times New Roman"/>
          <w:lang w:eastAsia="en-GB"/>
        </w:rPr>
      </w:pPr>
      <w:r w:rsidRPr="0058768B">
        <w:rPr>
          <w:rFonts w:ascii="HelveticaNeueLTStd" w:eastAsia="Times New Roman" w:hAnsi="HelveticaNeueLTStd" w:cs="Times New Roman"/>
          <w:lang w:eastAsia="en-GB"/>
        </w:rPr>
        <w:t xml:space="preserve">infrared – electrical heaters, cooking food, infrared cameras </w:t>
      </w:r>
    </w:p>
    <w:p w14:paraId="7904B7E2" w14:textId="77777777" w:rsidR="0058768B" w:rsidRPr="0058768B" w:rsidRDefault="0058768B" w:rsidP="0058768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HelveticaNeueLTStd" w:eastAsia="Times New Roman" w:hAnsi="HelveticaNeueLTStd" w:cs="Times New Roman"/>
          <w:lang w:eastAsia="en-GB"/>
        </w:rPr>
      </w:pPr>
      <w:r w:rsidRPr="0058768B">
        <w:rPr>
          <w:rFonts w:ascii="HelveticaNeueLTStd" w:eastAsia="Times New Roman" w:hAnsi="HelveticaNeueLTStd" w:cs="Times New Roman"/>
          <w:lang w:eastAsia="en-GB"/>
        </w:rPr>
        <w:t xml:space="preserve">visible light – fibre optic communications </w:t>
      </w:r>
    </w:p>
    <w:p w14:paraId="450F448C" w14:textId="77777777" w:rsidR="0058768B" w:rsidRPr="0058768B" w:rsidRDefault="0058768B" w:rsidP="0058768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HelveticaNeueLTStd" w:eastAsia="Times New Roman" w:hAnsi="HelveticaNeueLTStd" w:cs="Times New Roman"/>
          <w:lang w:eastAsia="en-GB"/>
        </w:rPr>
      </w:pPr>
      <w:r w:rsidRPr="0058768B">
        <w:rPr>
          <w:rFonts w:ascii="HelveticaNeueLTStd" w:eastAsia="Times New Roman" w:hAnsi="HelveticaNeueLTStd" w:cs="Times New Roman"/>
          <w:lang w:eastAsia="en-GB"/>
        </w:rPr>
        <w:t xml:space="preserve">ultraviolet – energy efficient lamps, sun tanning </w:t>
      </w:r>
    </w:p>
    <w:p w14:paraId="75C59AFA" w14:textId="77777777" w:rsidR="0058768B" w:rsidRPr="0058768B" w:rsidRDefault="0058768B" w:rsidP="0058768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HelveticaNeueLTStd" w:eastAsia="Times New Roman" w:hAnsi="HelveticaNeueLTStd" w:cs="Times New Roman"/>
          <w:lang w:eastAsia="en-GB"/>
        </w:rPr>
      </w:pPr>
      <w:r w:rsidRPr="0058768B">
        <w:rPr>
          <w:rFonts w:ascii="HelveticaNeueLTStd" w:eastAsia="Times New Roman" w:hAnsi="HelveticaNeueLTStd" w:cs="Times New Roman"/>
          <w:lang w:eastAsia="en-GB"/>
        </w:rPr>
        <w:t xml:space="preserve">X-rays and gamma rays – medical imaging and treatments. </w:t>
      </w:r>
    </w:p>
    <w:p w14:paraId="59D54D39" w14:textId="042C52C6" w:rsidR="00A4752C" w:rsidRPr="00A4752C" w:rsidRDefault="00A4752C" w:rsidP="0058768B">
      <w:pPr>
        <w:pStyle w:val="NoSpacing"/>
        <w:ind w:left="360"/>
        <w:rPr>
          <w:sz w:val="14"/>
        </w:rPr>
      </w:pPr>
    </w:p>
    <w:sectPr w:rsidR="00A4752C" w:rsidRPr="00A4752C" w:rsidSect="00420A7B">
      <w:pgSz w:w="11907" w:h="16839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A6E36B" w14:textId="77777777" w:rsidR="00456E62" w:rsidRDefault="00456E62" w:rsidP="0035336B">
      <w:pPr>
        <w:spacing w:after="0" w:line="240" w:lineRule="auto"/>
      </w:pPr>
      <w:r>
        <w:separator/>
      </w:r>
    </w:p>
  </w:endnote>
  <w:endnote w:type="continuationSeparator" w:id="0">
    <w:p w14:paraId="258FFDCE" w14:textId="77777777" w:rsidR="00456E62" w:rsidRDefault="00456E62" w:rsidP="0035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Std">
    <w:altName w:val="Arial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787C85" w14:textId="77777777" w:rsidR="00456E62" w:rsidRDefault="00456E62" w:rsidP="0035336B">
      <w:pPr>
        <w:spacing w:after="0" w:line="240" w:lineRule="auto"/>
      </w:pPr>
      <w:r>
        <w:separator/>
      </w:r>
    </w:p>
  </w:footnote>
  <w:footnote w:type="continuationSeparator" w:id="0">
    <w:p w14:paraId="1B35443F" w14:textId="77777777" w:rsidR="00456E62" w:rsidRDefault="00456E62" w:rsidP="0035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C7EA1"/>
    <w:multiLevelType w:val="hybridMultilevel"/>
    <w:tmpl w:val="7D70A54A"/>
    <w:lvl w:ilvl="0" w:tplc="7A36E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D77C7"/>
    <w:multiLevelType w:val="hybridMultilevel"/>
    <w:tmpl w:val="D666A6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D6E35"/>
    <w:multiLevelType w:val="hybridMultilevel"/>
    <w:tmpl w:val="9622111A"/>
    <w:lvl w:ilvl="0" w:tplc="C630CBC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2BA0E07"/>
    <w:multiLevelType w:val="hybridMultilevel"/>
    <w:tmpl w:val="CF14C5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B1C9E"/>
    <w:multiLevelType w:val="hybridMultilevel"/>
    <w:tmpl w:val="50DED48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C4052D"/>
    <w:multiLevelType w:val="hybridMultilevel"/>
    <w:tmpl w:val="65F61B7A"/>
    <w:lvl w:ilvl="0" w:tplc="7A36E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63537E"/>
    <w:multiLevelType w:val="hybridMultilevel"/>
    <w:tmpl w:val="093E0E26"/>
    <w:lvl w:ilvl="0" w:tplc="0E1C955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214B6A8F"/>
    <w:multiLevelType w:val="hybridMultilevel"/>
    <w:tmpl w:val="E06E63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E4F75"/>
    <w:multiLevelType w:val="hybridMultilevel"/>
    <w:tmpl w:val="07B400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8D12C6"/>
    <w:multiLevelType w:val="hybridMultilevel"/>
    <w:tmpl w:val="CD18B7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184FD6"/>
    <w:multiLevelType w:val="hybridMultilevel"/>
    <w:tmpl w:val="A580B58C"/>
    <w:lvl w:ilvl="0" w:tplc="A36E2E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A9F474C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7A36E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3" w:tplc="65B2BE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000000" w:themeColor="text1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833F88"/>
    <w:multiLevelType w:val="hybridMultilevel"/>
    <w:tmpl w:val="623AA6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CE441F"/>
    <w:multiLevelType w:val="hybridMultilevel"/>
    <w:tmpl w:val="558E96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6F72D6"/>
    <w:multiLevelType w:val="hybridMultilevel"/>
    <w:tmpl w:val="81144B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F30427"/>
    <w:multiLevelType w:val="hybridMultilevel"/>
    <w:tmpl w:val="8DF69B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743C9B"/>
    <w:multiLevelType w:val="multilevel"/>
    <w:tmpl w:val="EC52948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0B3152"/>
    <w:multiLevelType w:val="hybridMultilevel"/>
    <w:tmpl w:val="B9D48C26"/>
    <w:lvl w:ilvl="0" w:tplc="7A36EB36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7" w15:restartNumberingAfterBreak="0">
    <w:nsid w:val="40874CDC"/>
    <w:multiLevelType w:val="hybridMultilevel"/>
    <w:tmpl w:val="DA7080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154EFA"/>
    <w:multiLevelType w:val="hybridMultilevel"/>
    <w:tmpl w:val="4B648F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3370C1"/>
    <w:multiLevelType w:val="hybridMultilevel"/>
    <w:tmpl w:val="7BF85F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372A51"/>
    <w:multiLevelType w:val="hybridMultilevel"/>
    <w:tmpl w:val="38FEC9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F40751"/>
    <w:multiLevelType w:val="hybridMultilevel"/>
    <w:tmpl w:val="A92C992E"/>
    <w:lvl w:ilvl="0" w:tplc="FEAEE80E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90F0832"/>
    <w:multiLevelType w:val="hybridMultilevel"/>
    <w:tmpl w:val="60DE9B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19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4960301A"/>
    <w:multiLevelType w:val="hybridMultilevel"/>
    <w:tmpl w:val="377CEE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D801E6"/>
    <w:multiLevelType w:val="hybridMultilevel"/>
    <w:tmpl w:val="54F6FB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AF28DA"/>
    <w:multiLevelType w:val="hybridMultilevel"/>
    <w:tmpl w:val="FD0651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B73D51"/>
    <w:multiLevelType w:val="hybridMultilevel"/>
    <w:tmpl w:val="03482A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D065B2"/>
    <w:multiLevelType w:val="hybridMultilevel"/>
    <w:tmpl w:val="5AA00284"/>
    <w:lvl w:ilvl="0" w:tplc="0809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28" w15:restartNumberingAfterBreak="0">
    <w:nsid w:val="5895050F"/>
    <w:multiLevelType w:val="hybridMultilevel"/>
    <w:tmpl w:val="F4E8F0B2"/>
    <w:lvl w:ilvl="0" w:tplc="AA2E55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CCA0BB1"/>
    <w:multiLevelType w:val="hybridMultilevel"/>
    <w:tmpl w:val="2D2AFC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2B1EA8"/>
    <w:multiLevelType w:val="hybridMultilevel"/>
    <w:tmpl w:val="A7EA61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E46AFA"/>
    <w:multiLevelType w:val="hybridMultilevel"/>
    <w:tmpl w:val="991690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F26A4A"/>
    <w:multiLevelType w:val="hybridMultilevel"/>
    <w:tmpl w:val="454493EC"/>
    <w:lvl w:ilvl="0" w:tplc="B1164A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1164AC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14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B56BE8"/>
    <w:multiLevelType w:val="hybridMultilevel"/>
    <w:tmpl w:val="D236DB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212961"/>
    <w:multiLevelType w:val="hybridMultilevel"/>
    <w:tmpl w:val="5D40D9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A010E0"/>
    <w:multiLevelType w:val="hybridMultilevel"/>
    <w:tmpl w:val="2732FD3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EFD2DB5"/>
    <w:multiLevelType w:val="hybridMultilevel"/>
    <w:tmpl w:val="73B8EF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335E28"/>
    <w:multiLevelType w:val="hybridMultilevel"/>
    <w:tmpl w:val="D4A097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BE2585"/>
    <w:multiLevelType w:val="multilevel"/>
    <w:tmpl w:val="1B980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9"/>
  </w:num>
  <w:num w:numId="3">
    <w:abstractNumId w:val="32"/>
  </w:num>
  <w:num w:numId="4">
    <w:abstractNumId w:val="12"/>
  </w:num>
  <w:num w:numId="5">
    <w:abstractNumId w:val="19"/>
  </w:num>
  <w:num w:numId="6">
    <w:abstractNumId w:val="7"/>
  </w:num>
  <w:num w:numId="7">
    <w:abstractNumId w:val="3"/>
  </w:num>
  <w:num w:numId="8">
    <w:abstractNumId w:val="10"/>
  </w:num>
  <w:num w:numId="9">
    <w:abstractNumId w:val="33"/>
  </w:num>
  <w:num w:numId="10">
    <w:abstractNumId w:val="0"/>
  </w:num>
  <w:num w:numId="11">
    <w:abstractNumId w:val="16"/>
  </w:num>
  <w:num w:numId="12">
    <w:abstractNumId w:val="5"/>
  </w:num>
  <w:num w:numId="13">
    <w:abstractNumId w:val="22"/>
  </w:num>
  <w:num w:numId="14">
    <w:abstractNumId w:val="25"/>
  </w:num>
  <w:num w:numId="15">
    <w:abstractNumId w:val="31"/>
  </w:num>
  <w:num w:numId="16">
    <w:abstractNumId w:val="35"/>
  </w:num>
  <w:num w:numId="17">
    <w:abstractNumId w:val="23"/>
  </w:num>
  <w:num w:numId="18">
    <w:abstractNumId w:val="1"/>
  </w:num>
  <w:num w:numId="19">
    <w:abstractNumId w:val="36"/>
  </w:num>
  <w:num w:numId="20">
    <w:abstractNumId w:val="8"/>
  </w:num>
  <w:num w:numId="21">
    <w:abstractNumId w:val="24"/>
  </w:num>
  <w:num w:numId="22">
    <w:abstractNumId w:val="34"/>
  </w:num>
  <w:num w:numId="23">
    <w:abstractNumId w:val="26"/>
  </w:num>
  <w:num w:numId="24">
    <w:abstractNumId w:val="11"/>
  </w:num>
  <w:num w:numId="25">
    <w:abstractNumId w:val="37"/>
  </w:num>
  <w:num w:numId="26">
    <w:abstractNumId w:val="20"/>
  </w:num>
  <w:num w:numId="27">
    <w:abstractNumId w:val="18"/>
  </w:num>
  <w:num w:numId="28">
    <w:abstractNumId w:val="6"/>
  </w:num>
  <w:num w:numId="29">
    <w:abstractNumId w:val="2"/>
  </w:num>
  <w:num w:numId="30">
    <w:abstractNumId w:val="28"/>
  </w:num>
  <w:num w:numId="31">
    <w:abstractNumId w:val="27"/>
  </w:num>
  <w:num w:numId="32">
    <w:abstractNumId w:val="30"/>
  </w:num>
  <w:num w:numId="33">
    <w:abstractNumId w:val="29"/>
  </w:num>
  <w:num w:numId="34">
    <w:abstractNumId w:val="4"/>
  </w:num>
  <w:num w:numId="35">
    <w:abstractNumId w:val="21"/>
  </w:num>
  <w:num w:numId="36">
    <w:abstractNumId w:val="13"/>
  </w:num>
  <w:num w:numId="37">
    <w:abstractNumId w:val="38"/>
  </w:num>
  <w:num w:numId="38">
    <w:abstractNumId w:val="14"/>
  </w:num>
  <w:num w:numId="39">
    <w:abstractNumId w:val="1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41D"/>
    <w:rsid w:val="00002C66"/>
    <w:rsid w:val="00012C32"/>
    <w:rsid w:val="000132B8"/>
    <w:rsid w:val="000142B6"/>
    <w:rsid w:val="00086518"/>
    <w:rsid w:val="000A18B7"/>
    <w:rsid w:val="000C0759"/>
    <w:rsid w:val="000D31A9"/>
    <w:rsid w:val="000D4A13"/>
    <w:rsid w:val="000F477D"/>
    <w:rsid w:val="000F538C"/>
    <w:rsid w:val="001015FC"/>
    <w:rsid w:val="00111C68"/>
    <w:rsid w:val="0012341D"/>
    <w:rsid w:val="00145E0D"/>
    <w:rsid w:val="00171D6A"/>
    <w:rsid w:val="001966C2"/>
    <w:rsid w:val="001B1323"/>
    <w:rsid w:val="001B5597"/>
    <w:rsid w:val="001D7323"/>
    <w:rsid w:val="001F4DF2"/>
    <w:rsid w:val="00235F33"/>
    <w:rsid w:val="002426DF"/>
    <w:rsid w:val="0025576A"/>
    <w:rsid w:val="00291592"/>
    <w:rsid w:val="00295327"/>
    <w:rsid w:val="002C7C6C"/>
    <w:rsid w:val="002D4759"/>
    <w:rsid w:val="002E3C64"/>
    <w:rsid w:val="002E7B4D"/>
    <w:rsid w:val="00352527"/>
    <w:rsid w:val="0035336B"/>
    <w:rsid w:val="00353641"/>
    <w:rsid w:val="00373CCD"/>
    <w:rsid w:val="0038521B"/>
    <w:rsid w:val="003A4375"/>
    <w:rsid w:val="003E5F6D"/>
    <w:rsid w:val="003F42D0"/>
    <w:rsid w:val="00407F3E"/>
    <w:rsid w:val="0041117E"/>
    <w:rsid w:val="00420A7B"/>
    <w:rsid w:val="004222E3"/>
    <w:rsid w:val="0044247F"/>
    <w:rsid w:val="00456E62"/>
    <w:rsid w:val="00466537"/>
    <w:rsid w:val="00495567"/>
    <w:rsid w:val="004B328E"/>
    <w:rsid w:val="004E1155"/>
    <w:rsid w:val="00502BBB"/>
    <w:rsid w:val="00542962"/>
    <w:rsid w:val="00545F72"/>
    <w:rsid w:val="00550C2F"/>
    <w:rsid w:val="00555C7C"/>
    <w:rsid w:val="00556072"/>
    <w:rsid w:val="0057085F"/>
    <w:rsid w:val="00583403"/>
    <w:rsid w:val="0058768B"/>
    <w:rsid w:val="005A69C6"/>
    <w:rsid w:val="005B1B97"/>
    <w:rsid w:val="005C7E12"/>
    <w:rsid w:val="005D3B30"/>
    <w:rsid w:val="00614493"/>
    <w:rsid w:val="00626174"/>
    <w:rsid w:val="00635E54"/>
    <w:rsid w:val="00655940"/>
    <w:rsid w:val="00662153"/>
    <w:rsid w:val="0066273E"/>
    <w:rsid w:val="00664FD5"/>
    <w:rsid w:val="00670A76"/>
    <w:rsid w:val="006B0A33"/>
    <w:rsid w:val="006C0B62"/>
    <w:rsid w:val="006C4A8C"/>
    <w:rsid w:val="006E6034"/>
    <w:rsid w:val="006F2E93"/>
    <w:rsid w:val="00715758"/>
    <w:rsid w:val="00735FF8"/>
    <w:rsid w:val="00761F89"/>
    <w:rsid w:val="00764B31"/>
    <w:rsid w:val="007F580D"/>
    <w:rsid w:val="00810B5C"/>
    <w:rsid w:val="00811973"/>
    <w:rsid w:val="00814838"/>
    <w:rsid w:val="00815528"/>
    <w:rsid w:val="00821595"/>
    <w:rsid w:val="008215FD"/>
    <w:rsid w:val="0082415E"/>
    <w:rsid w:val="008370FE"/>
    <w:rsid w:val="00844196"/>
    <w:rsid w:val="008645C1"/>
    <w:rsid w:val="00875E3B"/>
    <w:rsid w:val="00877370"/>
    <w:rsid w:val="00886A87"/>
    <w:rsid w:val="0089661E"/>
    <w:rsid w:val="008B1551"/>
    <w:rsid w:val="008E4DBF"/>
    <w:rsid w:val="00906FE4"/>
    <w:rsid w:val="00944E6F"/>
    <w:rsid w:val="00964950"/>
    <w:rsid w:val="009B2C3B"/>
    <w:rsid w:val="009B3738"/>
    <w:rsid w:val="009E00DD"/>
    <w:rsid w:val="009E257C"/>
    <w:rsid w:val="00A047AF"/>
    <w:rsid w:val="00A4752C"/>
    <w:rsid w:val="00A603BB"/>
    <w:rsid w:val="00A62F4C"/>
    <w:rsid w:val="00A64FAA"/>
    <w:rsid w:val="00A73CD0"/>
    <w:rsid w:val="00A80CDB"/>
    <w:rsid w:val="00A92512"/>
    <w:rsid w:val="00AA6F1F"/>
    <w:rsid w:val="00AC779E"/>
    <w:rsid w:val="00AD2A3E"/>
    <w:rsid w:val="00AE193F"/>
    <w:rsid w:val="00B015D7"/>
    <w:rsid w:val="00B04258"/>
    <w:rsid w:val="00B20141"/>
    <w:rsid w:val="00B32F93"/>
    <w:rsid w:val="00BA2561"/>
    <w:rsid w:val="00BA36A9"/>
    <w:rsid w:val="00BB3B4C"/>
    <w:rsid w:val="00BC7813"/>
    <w:rsid w:val="00BE7704"/>
    <w:rsid w:val="00BF258B"/>
    <w:rsid w:val="00C14770"/>
    <w:rsid w:val="00C4121F"/>
    <w:rsid w:val="00C4385E"/>
    <w:rsid w:val="00C77AEA"/>
    <w:rsid w:val="00C970AF"/>
    <w:rsid w:val="00CC4A5C"/>
    <w:rsid w:val="00CD0599"/>
    <w:rsid w:val="00CD0CDC"/>
    <w:rsid w:val="00D26EA9"/>
    <w:rsid w:val="00D822E4"/>
    <w:rsid w:val="00D92942"/>
    <w:rsid w:val="00DB5562"/>
    <w:rsid w:val="00DC405D"/>
    <w:rsid w:val="00DF36FD"/>
    <w:rsid w:val="00E1128A"/>
    <w:rsid w:val="00E12060"/>
    <w:rsid w:val="00E142E5"/>
    <w:rsid w:val="00E26CB5"/>
    <w:rsid w:val="00E27860"/>
    <w:rsid w:val="00E36CF9"/>
    <w:rsid w:val="00E46691"/>
    <w:rsid w:val="00E540C1"/>
    <w:rsid w:val="00E67A0B"/>
    <w:rsid w:val="00E80D23"/>
    <w:rsid w:val="00E96F18"/>
    <w:rsid w:val="00ED7BEE"/>
    <w:rsid w:val="00EF5DDD"/>
    <w:rsid w:val="00F01260"/>
    <w:rsid w:val="00F4131D"/>
    <w:rsid w:val="00F53CEC"/>
    <w:rsid w:val="00F76688"/>
    <w:rsid w:val="00F84DB8"/>
    <w:rsid w:val="00F9031A"/>
    <w:rsid w:val="00F975AD"/>
    <w:rsid w:val="00FA24AB"/>
    <w:rsid w:val="00FB3C69"/>
    <w:rsid w:val="00FC44DD"/>
    <w:rsid w:val="00FD60FC"/>
    <w:rsid w:val="00FD7DE3"/>
    <w:rsid w:val="00FE1834"/>
    <w:rsid w:val="00FE2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6FF47"/>
  <w15:docId w15:val="{1C88330E-2DCA-CE44-9B5A-9CB118588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E183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3C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CE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E1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4E115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D732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533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36B"/>
  </w:style>
  <w:style w:type="paragraph" w:styleId="Footer">
    <w:name w:val="footer"/>
    <w:basedOn w:val="Normal"/>
    <w:link w:val="FooterChar"/>
    <w:uiPriority w:val="99"/>
    <w:unhideWhenUsed/>
    <w:rsid w:val="003533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36B"/>
  </w:style>
  <w:style w:type="paragraph" w:styleId="ListParagraph">
    <w:name w:val="List Paragraph"/>
    <w:basedOn w:val="Normal"/>
    <w:uiPriority w:val="34"/>
    <w:qFormat/>
    <w:rsid w:val="00815528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502BBB"/>
    <w:rPr>
      <w:i/>
      <w:iCs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rsid w:val="00A80C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0CD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0C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0C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0CDB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8966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28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7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5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evendattani/Library/Group%20Containers/UBF8T346G9.Office/User%20Content.localized/Templates.localized/Note%20sty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B0C1C1-065B-3B4E-93DB-7DC876E26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Note style.dotx</Template>
  <TotalTime>170</TotalTime>
  <Pages>2</Pages>
  <Words>924</Words>
  <Characters>5270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Deven Dattani</dc:creator>
  <cp:lastModifiedBy>Dattani Dibble</cp:lastModifiedBy>
  <cp:revision>4</cp:revision>
  <cp:lastPrinted>2019-09-15T21:29:00Z</cp:lastPrinted>
  <dcterms:created xsi:type="dcterms:W3CDTF">2019-12-03T16:56:00Z</dcterms:created>
  <dcterms:modified xsi:type="dcterms:W3CDTF">2019-12-09T21:25:00Z</dcterms:modified>
</cp:coreProperties>
</file>